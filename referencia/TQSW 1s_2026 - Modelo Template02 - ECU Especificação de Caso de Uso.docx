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6BFCA" w14:textId="3ECB6B72" w:rsidR="00672C8D" w:rsidRPr="007565E6" w:rsidRDefault="00FE15CF" w:rsidP="005E4EEE">
      <w:pPr>
        <w:spacing w:before="1800"/>
        <w:jc w:val="center"/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65E6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Teste e </w:t>
      </w:r>
      <w:r w:rsidR="00E27E8D" w:rsidRPr="007565E6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Qualidade de Software</w:t>
      </w:r>
    </w:p>
    <w:p w14:paraId="4181FE5B" w14:textId="77777777" w:rsidR="003F09B2" w:rsidRPr="007565E6" w:rsidRDefault="003F09B2" w:rsidP="007565E6">
      <w:pPr>
        <w:spacing w:before="1320"/>
        <w:jc w:val="center"/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65E6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Template</w:t>
      </w:r>
      <w:proofErr w:type="spellEnd"/>
      <w:r w:rsidRPr="007565E6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02 </w:t>
      </w:r>
    </w:p>
    <w:p w14:paraId="774BBCB6" w14:textId="3307B842" w:rsidR="005E4EEE" w:rsidRPr="007565E6" w:rsidRDefault="00D71C58" w:rsidP="007565E6">
      <w:pPr>
        <w:spacing w:before="1320"/>
        <w:jc w:val="center"/>
        <w:rPr>
          <w:rFonts w:ascii="Tahoma" w:hAnsi="Tahoma" w:cs="Tahoma"/>
          <w:color w:val="000000" w:themeColor="text1"/>
          <w:sz w:val="48"/>
          <w:szCs w:val="4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65E6">
        <w:rPr>
          <w:rFonts w:ascii="Tahoma" w:hAnsi="Tahoma" w:cs="Tahoma"/>
          <w:color w:val="000000" w:themeColor="text1"/>
          <w:sz w:val="48"/>
          <w:szCs w:val="4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Modelo de </w:t>
      </w:r>
      <w:r w:rsidR="005E4EEE" w:rsidRPr="007565E6">
        <w:rPr>
          <w:rFonts w:ascii="Tahoma" w:hAnsi="Tahoma" w:cs="Tahoma"/>
          <w:color w:val="000000" w:themeColor="text1"/>
          <w:sz w:val="48"/>
          <w:szCs w:val="4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Especificação de Caso de Uso</w:t>
      </w:r>
    </w:p>
    <w:p w14:paraId="2F939BFD" w14:textId="77777777" w:rsidR="005E4EEE" w:rsidRDefault="005E4EEE" w:rsidP="005E4EEE">
      <w:pPr>
        <w:rPr>
          <w:b/>
          <w:i/>
          <w:color w:val="0000FF"/>
          <w:szCs w:val="24"/>
          <w:lang w:val="pt-BR"/>
        </w:rPr>
      </w:pPr>
    </w:p>
    <w:p w14:paraId="4CD3F4C7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7A625526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2969915C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51FA4851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09B539B9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08743013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6C64EF6A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77419D48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2B3BC307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2EB59E5D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08891FD1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0F965A16" w14:textId="77777777" w:rsidR="0077530E" w:rsidRDefault="0077530E" w:rsidP="005E4EEE">
      <w:pPr>
        <w:rPr>
          <w:b/>
          <w:i/>
          <w:color w:val="0000FF"/>
          <w:szCs w:val="24"/>
          <w:lang w:val="pt-BR"/>
        </w:rPr>
      </w:pPr>
    </w:p>
    <w:p w14:paraId="160ACA92" w14:textId="77777777" w:rsidR="0077530E" w:rsidRPr="00672C8D" w:rsidRDefault="0077530E" w:rsidP="005E4EEE">
      <w:pPr>
        <w:rPr>
          <w:rFonts w:ascii="Tahoma" w:hAnsi="Tahoma" w:cs="Tahoma"/>
          <w:sz w:val="16"/>
          <w:lang w:val="pt-BR"/>
        </w:rPr>
      </w:pPr>
    </w:p>
    <w:p w14:paraId="370A0EF1" w14:textId="77777777" w:rsidR="005E4EEE" w:rsidRDefault="005E4EEE" w:rsidP="005E4EEE">
      <w:pPr>
        <w:rPr>
          <w:rFonts w:ascii="Tahoma" w:hAnsi="Tahoma" w:cs="Tahoma"/>
          <w:sz w:val="16"/>
          <w:lang w:val="pt-BR"/>
        </w:rPr>
      </w:pPr>
    </w:p>
    <w:p w14:paraId="17EC0D78" w14:textId="77777777" w:rsidR="003520B8" w:rsidRDefault="003520B8" w:rsidP="005E4EEE">
      <w:pPr>
        <w:rPr>
          <w:rFonts w:ascii="Tahoma" w:hAnsi="Tahoma" w:cs="Tahoma"/>
          <w:sz w:val="16"/>
          <w:lang w:val="pt-BR"/>
        </w:rPr>
      </w:pPr>
    </w:p>
    <w:p w14:paraId="55CD66DF" w14:textId="77777777" w:rsidR="003520B8" w:rsidRDefault="003520B8" w:rsidP="005E4EEE">
      <w:pPr>
        <w:rPr>
          <w:rFonts w:ascii="Tahoma" w:hAnsi="Tahoma" w:cs="Tahoma"/>
          <w:sz w:val="16"/>
          <w:lang w:val="pt-BR"/>
        </w:rPr>
      </w:pPr>
    </w:p>
    <w:p w14:paraId="43F04E48" w14:textId="77777777" w:rsidR="003520B8" w:rsidRDefault="003520B8" w:rsidP="005E4EEE">
      <w:pPr>
        <w:rPr>
          <w:rFonts w:ascii="Tahoma" w:hAnsi="Tahoma" w:cs="Tahoma"/>
          <w:sz w:val="16"/>
          <w:lang w:val="pt-BR"/>
        </w:rPr>
      </w:pPr>
    </w:p>
    <w:p w14:paraId="74F7EEC1" w14:textId="77777777" w:rsidR="003520B8" w:rsidRDefault="003520B8" w:rsidP="005E4EEE">
      <w:pPr>
        <w:rPr>
          <w:rFonts w:ascii="Tahoma" w:hAnsi="Tahoma" w:cs="Tahoma"/>
          <w:sz w:val="16"/>
          <w:lang w:val="pt-BR"/>
        </w:rPr>
      </w:pPr>
    </w:p>
    <w:p w14:paraId="668F50B5" w14:textId="77777777" w:rsidR="003520B8" w:rsidRPr="00672C8D" w:rsidRDefault="003520B8" w:rsidP="005E4EEE">
      <w:pPr>
        <w:rPr>
          <w:rFonts w:ascii="Tahoma" w:hAnsi="Tahoma" w:cs="Tahoma"/>
          <w:sz w:val="16"/>
          <w:lang w:val="pt-BR"/>
        </w:rPr>
      </w:pPr>
    </w:p>
    <w:p w14:paraId="23180D7E" w14:textId="77777777" w:rsidR="0057275D" w:rsidRDefault="0057275D">
      <w:pPr>
        <w:pStyle w:val="Ttulo"/>
        <w:rPr>
          <w:lang w:val="pt-BR"/>
        </w:rPr>
      </w:pPr>
    </w:p>
    <w:p w14:paraId="6CCA572A" w14:textId="77777777" w:rsidR="005E3D8F" w:rsidRDefault="005E3D8F" w:rsidP="005E3D8F">
      <w:pPr>
        <w:rPr>
          <w:lang w:val="pt-BR"/>
        </w:rPr>
      </w:pPr>
    </w:p>
    <w:p w14:paraId="297ECF89" w14:textId="77777777" w:rsidR="005E3D8F" w:rsidRDefault="005E3D8F" w:rsidP="005E3D8F">
      <w:pPr>
        <w:rPr>
          <w:lang w:val="pt-BR"/>
        </w:rPr>
      </w:pPr>
    </w:p>
    <w:p w14:paraId="00EC7631" w14:textId="77777777" w:rsidR="005E3D8F" w:rsidRPr="005E3D8F" w:rsidRDefault="005E3D8F" w:rsidP="005E3D8F">
      <w:pPr>
        <w:rPr>
          <w:lang w:val="pt-BR"/>
        </w:rPr>
      </w:pPr>
    </w:p>
    <w:p w14:paraId="0A7EEADB" w14:textId="77777777" w:rsidR="0057275D" w:rsidRDefault="0057275D">
      <w:pPr>
        <w:pStyle w:val="Ttulo"/>
        <w:rPr>
          <w:lang w:val="pt-BR"/>
        </w:rPr>
      </w:pPr>
    </w:p>
    <w:p w14:paraId="420477C0" w14:textId="77777777" w:rsidR="0080740E" w:rsidRDefault="0080740E" w:rsidP="0080740E">
      <w:pPr>
        <w:rPr>
          <w:lang w:val="pt-BR"/>
        </w:rPr>
      </w:pPr>
    </w:p>
    <w:p w14:paraId="4072DBD3" w14:textId="77777777" w:rsidR="0080740E" w:rsidRDefault="0080740E" w:rsidP="0080740E">
      <w:pPr>
        <w:rPr>
          <w:lang w:val="pt-BR"/>
        </w:rPr>
      </w:pPr>
    </w:p>
    <w:p w14:paraId="1168125C" w14:textId="77777777" w:rsidR="00E27E8D" w:rsidRDefault="00E27E8D" w:rsidP="0080740E">
      <w:pPr>
        <w:rPr>
          <w:lang w:val="pt-BR"/>
        </w:rPr>
      </w:pPr>
    </w:p>
    <w:p w14:paraId="60950BB1" w14:textId="77777777" w:rsidR="00E27E8D" w:rsidRDefault="00E27E8D" w:rsidP="0080740E">
      <w:pPr>
        <w:rPr>
          <w:lang w:val="pt-BR"/>
        </w:rPr>
      </w:pPr>
    </w:p>
    <w:p w14:paraId="50EE6EF3" w14:textId="77777777" w:rsidR="00E27E8D" w:rsidRPr="0080740E" w:rsidRDefault="00E27E8D" w:rsidP="0080740E">
      <w:pPr>
        <w:rPr>
          <w:lang w:val="pt-BR"/>
        </w:rPr>
      </w:pPr>
    </w:p>
    <w:p w14:paraId="66233E76" w14:textId="77777777" w:rsidR="0057275D" w:rsidRDefault="0057275D">
      <w:pPr>
        <w:pStyle w:val="Ttulo"/>
        <w:rPr>
          <w:lang w:val="pt-BR"/>
        </w:rPr>
      </w:pPr>
    </w:p>
    <w:p w14:paraId="71201B11" w14:textId="77777777" w:rsidR="0063171B" w:rsidRDefault="0063171B">
      <w:pPr>
        <w:pStyle w:val="Ttulo"/>
        <w:rPr>
          <w:lang w:val="pt-BR"/>
        </w:rPr>
      </w:pPr>
      <w:r>
        <w:rPr>
          <w:lang w:val="pt-BR"/>
        </w:rPr>
        <w:t xml:space="preserve">Histórico da </w:t>
      </w:r>
      <w:smartTag w:uri="schemas-houaiss/mini" w:element="verbetes">
        <w:r>
          <w:rPr>
            <w:lang w:val="pt-BR"/>
          </w:rPr>
          <w:t>Revisão</w:t>
        </w:r>
      </w:smartTag>
    </w:p>
    <w:tbl>
      <w:tblPr>
        <w:tblW w:w="9782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0"/>
        <w:gridCol w:w="1152"/>
        <w:gridCol w:w="3744"/>
        <w:gridCol w:w="2406"/>
      </w:tblGrid>
      <w:tr w:rsidR="0063171B" w14:paraId="3258583A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B5215" w14:textId="77777777" w:rsidR="0063171B" w:rsidRDefault="0063171B">
            <w:pPr>
              <w:pStyle w:val="Tabletext"/>
              <w:jc w:val="center"/>
              <w:rPr>
                <w:b/>
                <w:bCs/>
                <w:lang w:val="pt-BR"/>
              </w:rPr>
            </w:pPr>
            <w:smartTag w:uri="schemas-houaiss/mini" w:element="verbetes">
              <w:r>
                <w:rPr>
                  <w:b/>
                  <w:bCs/>
                  <w:lang w:val="pt-BR"/>
                </w:rPr>
                <w:t>Data</w:t>
              </w:r>
            </w:smartTag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8FA05" w14:textId="77777777" w:rsidR="0063171B" w:rsidRDefault="0063171B">
            <w:pPr>
              <w:pStyle w:val="Tabletext"/>
              <w:jc w:val="center"/>
              <w:rPr>
                <w:b/>
                <w:bCs/>
                <w:lang w:val="pt-BR"/>
              </w:rPr>
            </w:pPr>
            <w:smartTag w:uri="schemas-houaiss/mini" w:element="verbetes">
              <w:r>
                <w:rPr>
                  <w:b/>
                  <w:bCs/>
                  <w:lang w:val="pt-BR"/>
                </w:rPr>
                <w:t>Versão</w:t>
              </w:r>
            </w:smartTag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C7E89" w14:textId="77777777" w:rsidR="0063171B" w:rsidRDefault="0063171B">
            <w:pPr>
              <w:pStyle w:val="Tabletext"/>
              <w:jc w:val="center"/>
              <w:rPr>
                <w:b/>
                <w:bCs/>
                <w:lang w:val="pt-BR"/>
              </w:rPr>
            </w:pPr>
            <w:smartTag w:uri="schemas-houaiss/mini" w:element="verbetes">
              <w:r>
                <w:rPr>
                  <w:b/>
                  <w:bCs/>
                  <w:lang w:val="pt-BR"/>
                </w:rPr>
                <w:t>Descrição</w:t>
              </w:r>
            </w:smartTag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F3D1D" w14:textId="77777777" w:rsidR="0063171B" w:rsidRDefault="0063171B">
            <w:pPr>
              <w:pStyle w:val="Tabletext"/>
              <w:jc w:val="center"/>
              <w:rPr>
                <w:b/>
                <w:bCs/>
                <w:lang w:val="pt-BR"/>
              </w:rPr>
            </w:pPr>
            <w:smartTag w:uri="schemas-houaiss/mini" w:element="verbetes">
              <w:r>
                <w:rPr>
                  <w:b/>
                  <w:bCs/>
                  <w:lang w:val="pt-BR"/>
                </w:rPr>
                <w:t>Autor</w:t>
              </w:r>
            </w:smartTag>
          </w:p>
        </w:tc>
      </w:tr>
      <w:tr w:rsidR="0063171B" w:rsidRPr="006E1426" w14:paraId="7A2E8B1A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D88FC" w14:textId="77777777" w:rsidR="0063171B" w:rsidRPr="007630EB" w:rsidRDefault="0063171B" w:rsidP="003E2ABC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CCBD8" w14:textId="77777777" w:rsidR="0063171B" w:rsidRPr="007630EB" w:rsidRDefault="00FF3C53" w:rsidP="006E1426">
            <w:pPr>
              <w:pStyle w:val="Tabletext"/>
              <w:jc w:val="center"/>
              <w:rPr>
                <w:lang w:val="pt-BR"/>
              </w:rPr>
            </w:pPr>
            <w:r w:rsidRPr="007630EB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4DBF7" w14:textId="77777777" w:rsidR="0063171B" w:rsidRPr="007630EB" w:rsidRDefault="0082041C" w:rsidP="006E1426">
            <w:pPr>
              <w:pStyle w:val="Tabletext"/>
              <w:jc w:val="center"/>
              <w:rPr>
                <w:lang w:val="pt-BR"/>
              </w:rPr>
            </w:pPr>
            <w:r w:rsidRPr="007630EB">
              <w:rPr>
                <w:lang w:val="pt-BR"/>
              </w:rPr>
              <w:t>Elaboração do Documento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74994" w14:textId="77777777" w:rsidR="0063171B" w:rsidRPr="007630EB" w:rsidRDefault="0063171B" w:rsidP="006E1426">
            <w:pPr>
              <w:pStyle w:val="Tabletext"/>
              <w:jc w:val="center"/>
              <w:rPr>
                <w:lang w:val="pt-BR"/>
              </w:rPr>
            </w:pPr>
          </w:p>
        </w:tc>
      </w:tr>
      <w:tr w:rsidR="0092361E" w:rsidRPr="006E1426" w14:paraId="74B11A97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B6A91" w14:textId="77777777" w:rsidR="0092361E" w:rsidRPr="007630EB" w:rsidRDefault="0092361E" w:rsidP="006E1426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41BE8" w14:textId="77777777" w:rsidR="0092361E" w:rsidRPr="007630EB" w:rsidRDefault="00B50FB8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F8E4F" w14:textId="77777777" w:rsidR="0092361E" w:rsidRPr="007630EB" w:rsidRDefault="00B50FB8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Modificações no documento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376CA" w14:textId="77777777" w:rsidR="0092361E" w:rsidRPr="007630EB" w:rsidRDefault="0092361E" w:rsidP="006E1426">
            <w:pPr>
              <w:pStyle w:val="Tabletext"/>
              <w:jc w:val="center"/>
              <w:rPr>
                <w:lang w:val="pt-BR"/>
              </w:rPr>
            </w:pPr>
          </w:p>
        </w:tc>
      </w:tr>
      <w:tr w:rsidR="007C634C" w:rsidRPr="006E1426" w14:paraId="58195281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612AF" w14:textId="77777777" w:rsidR="007C634C" w:rsidRDefault="007C634C" w:rsidP="006E1426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798EC" w14:textId="77777777" w:rsidR="007C634C" w:rsidRDefault="007C634C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1.2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244F0" w14:textId="77777777" w:rsidR="007C634C" w:rsidRDefault="007C634C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Modificações no documento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B95A9" w14:textId="77777777" w:rsidR="007C634C" w:rsidRDefault="007C634C" w:rsidP="006E1426">
            <w:pPr>
              <w:pStyle w:val="Tabletext"/>
              <w:jc w:val="center"/>
              <w:rPr>
                <w:lang w:val="pt-BR"/>
              </w:rPr>
            </w:pPr>
          </w:p>
        </w:tc>
      </w:tr>
      <w:tr w:rsidR="0026771C" w:rsidRPr="006E1426" w14:paraId="09CA5839" w14:textId="77777777" w:rsidTr="0057275D"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EFE18" w14:textId="77777777" w:rsidR="0026771C" w:rsidRDefault="0026771C" w:rsidP="006E1426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6D9C0" w14:textId="77777777" w:rsidR="0026771C" w:rsidRDefault="0026771C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1.3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C7E54" w14:textId="77777777" w:rsidR="0026771C" w:rsidRDefault="0026771C" w:rsidP="006E14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Modificações no documento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745B7" w14:textId="77777777" w:rsidR="0026771C" w:rsidRDefault="0026771C" w:rsidP="006E1426">
            <w:pPr>
              <w:pStyle w:val="Tabletext"/>
              <w:jc w:val="center"/>
              <w:rPr>
                <w:lang w:val="pt-BR"/>
              </w:rPr>
            </w:pPr>
          </w:p>
        </w:tc>
      </w:tr>
    </w:tbl>
    <w:p w14:paraId="32A734E9" w14:textId="77777777" w:rsidR="0063171B" w:rsidRDefault="0063171B">
      <w:pPr>
        <w:rPr>
          <w:lang w:val="pt-BR"/>
        </w:rPr>
      </w:pPr>
    </w:p>
    <w:p w14:paraId="53A59CF2" w14:textId="77777777" w:rsidR="0063171B" w:rsidRDefault="0063171B" w:rsidP="004C1667">
      <w:pPr>
        <w:pStyle w:val="Ttulo"/>
        <w:jc w:val="left"/>
        <w:rPr>
          <w:lang w:val="pt-BR"/>
        </w:rPr>
      </w:pPr>
      <w:r>
        <w:rPr>
          <w:lang w:val="pt-BR"/>
        </w:rPr>
        <w:br w:type="page"/>
      </w:r>
      <w:r>
        <w:rPr>
          <w:lang w:val="pt-BR"/>
        </w:rPr>
        <w:lastRenderedPageBreak/>
        <w:fldChar w:fldCharType="begin"/>
      </w:r>
      <w:r>
        <w:rPr>
          <w:lang w:val="pt-BR"/>
        </w:rPr>
        <w:instrText xml:space="preserve"> TITLE  \* MERGEFORMAT </w:instrText>
      </w:r>
      <w:r>
        <w:rPr>
          <w:lang w:val="pt-BR"/>
        </w:rPr>
        <w:fldChar w:fldCharType="separate"/>
      </w:r>
      <w:r w:rsidR="00296CCF">
        <w:rPr>
          <w:lang w:val="pt-BR"/>
        </w:rPr>
        <w:t>Especificação de Caso de Uso</w:t>
      </w:r>
      <w:r>
        <w:rPr>
          <w:lang w:val="pt-BR"/>
        </w:rPr>
        <w:fldChar w:fldCharType="end"/>
      </w:r>
    </w:p>
    <w:p w14:paraId="1382C2A3" w14:textId="77777777" w:rsidR="0063171B" w:rsidRDefault="0063171B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0" w:name="_Toc456600918"/>
      <w:bookmarkStart w:id="1" w:name="_Toc456598587"/>
      <w:bookmarkStart w:id="2" w:name="_Toc354582369"/>
      <w:bookmarkStart w:id="3" w:name="_Toc452813577"/>
      <w:bookmarkStart w:id="4" w:name="_Toc436203377"/>
      <w:r>
        <w:rPr>
          <w:lang w:val="pt-BR"/>
        </w:rPr>
        <w:t>Finalidade</w:t>
      </w:r>
      <w:bookmarkEnd w:id="0"/>
      <w:bookmarkEnd w:id="1"/>
      <w:bookmarkEnd w:id="2"/>
    </w:p>
    <w:p w14:paraId="1A71AF13" w14:textId="77777777" w:rsidR="0063171B" w:rsidRPr="00870B3C" w:rsidRDefault="00E4338C" w:rsidP="004E3028">
      <w:pPr>
        <w:pStyle w:val="InfoBlue"/>
        <w:ind w:left="0"/>
      </w:pPr>
      <w:r>
        <w:tab/>
      </w:r>
      <w:r w:rsidR="00EE5C1E" w:rsidRPr="00870B3C">
        <w:t>Este documento tem como finalidade trazer uma maior clareza sobre os casos de uso referenciados pelo documento de especificação de requisitos.</w:t>
      </w:r>
    </w:p>
    <w:p w14:paraId="165626CD" w14:textId="77777777" w:rsidR="0063171B" w:rsidRPr="00BF5AE6" w:rsidRDefault="001C6CF5" w:rsidP="004E3028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5" w:name="_Toc354582370"/>
      <w:bookmarkEnd w:id="3"/>
      <w:bookmarkEnd w:id="4"/>
      <w:r>
        <w:rPr>
          <w:sz w:val="24"/>
          <w:szCs w:val="24"/>
          <w:lang w:val="pt-BR"/>
        </w:rPr>
        <w:t>Caso de Uso</w:t>
      </w:r>
      <w:bookmarkEnd w:id="5"/>
      <w:r w:rsidR="00552D16">
        <w:rPr>
          <w:sz w:val="24"/>
          <w:szCs w:val="24"/>
          <w:lang w:val="pt-BR"/>
        </w:rPr>
        <w:t xml:space="preserve"> 001</w:t>
      </w:r>
    </w:p>
    <w:p w14:paraId="021B311C" w14:textId="77777777" w:rsidR="001C6CF5" w:rsidRDefault="001C6CF5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6" w:name="_Toc354582371"/>
      <w:r>
        <w:rPr>
          <w:lang w:val="pt-BR"/>
        </w:rPr>
        <w:t>Nome</w:t>
      </w:r>
      <w:bookmarkEnd w:id="6"/>
    </w:p>
    <w:p w14:paraId="6837C035" w14:textId="77777777" w:rsidR="001C6CF5" w:rsidRPr="00E7733F" w:rsidRDefault="00E4338C" w:rsidP="004E3028">
      <w:pPr>
        <w:pStyle w:val="InfoBlue"/>
        <w:ind w:left="0"/>
      </w:pPr>
      <w:r>
        <w:tab/>
      </w:r>
      <w:r w:rsidR="00E27E8D">
        <w:t xml:space="preserve">Exemplo:  Efetuar </w:t>
      </w:r>
      <w:r w:rsidR="00552D16">
        <w:t>Login</w:t>
      </w:r>
    </w:p>
    <w:p w14:paraId="3DD5A492" w14:textId="77777777" w:rsidR="001C6CF5" w:rsidRDefault="001C6CF5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7" w:name="_Toc354582372"/>
      <w:smartTag w:uri="schemas-houaiss/mini" w:element="verbetes">
        <w:r>
          <w:rPr>
            <w:lang w:val="pt-BR"/>
          </w:rPr>
          <w:t>Descrição</w:t>
        </w:r>
      </w:smartTag>
      <w:bookmarkEnd w:id="7"/>
    </w:p>
    <w:p w14:paraId="4817546C" w14:textId="77777777" w:rsidR="001C6CF5" w:rsidRPr="00CD7797" w:rsidRDefault="00CD7797" w:rsidP="00E4338C">
      <w:pPr>
        <w:spacing w:before="120"/>
        <w:ind w:firstLine="720"/>
        <w:rPr>
          <w:rFonts w:ascii="Tahoma" w:hAnsi="Tahoma" w:cs="Tahoma"/>
          <w:sz w:val="52"/>
          <w:szCs w:val="52"/>
          <w:lang w:val="pt-BR"/>
        </w:rPr>
      </w:pPr>
      <w:r w:rsidRPr="00CD7797">
        <w:rPr>
          <w:lang w:val="pt-BR"/>
        </w:rPr>
        <w:t>Este caso de uso descreve como deve ocorrer o acesso do usuário ao software VISPROJ</w:t>
      </w:r>
      <w:r w:rsidR="00300A69">
        <w:rPr>
          <w:lang w:val="pt-BR"/>
        </w:rPr>
        <w:t>.</w:t>
      </w:r>
    </w:p>
    <w:p w14:paraId="420E95D7" w14:textId="77777777" w:rsidR="001C6CF5" w:rsidRDefault="001C6CF5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8" w:name="_Toc354582373"/>
      <w:smartTag w:uri="schemas-houaiss/mini" w:element="verbetes">
        <w:r>
          <w:rPr>
            <w:lang w:val="pt-BR"/>
          </w:rPr>
          <w:t>Atores</w:t>
        </w:r>
      </w:smartTag>
      <w:r>
        <w:rPr>
          <w:lang w:val="pt-BR"/>
        </w:rPr>
        <w:t xml:space="preserve"> Envolvidos</w:t>
      </w:r>
      <w:bookmarkEnd w:id="8"/>
    </w:p>
    <w:p w14:paraId="44973471" w14:textId="77777777" w:rsidR="001C6CF5" w:rsidRDefault="00E4338C" w:rsidP="004E3028">
      <w:pPr>
        <w:pStyle w:val="InfoBlue"/>
        <w:ind w:left="0"/>
      </w:pPr>
      <w:r>
        <w:tab/>
      </w:r>
      <w:r w:rsidR="003E31E1">
        <w:t>Usuário do software</w:t>
      </w:r>
    </w:p>
    <w:p w14:paraId="77C3BCFF" w14:textId="77777777" w:rsidR="00496636" w:rsidRDefault="001B1C0A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9" w:name="_Toc354582374"/>
      <w:r>
        <w:rPr>
          <w:lang w:val="pt-BR"/>
        </w:rPr>
        <w:t>Protótipo</w:t>
      </w:r>
      <w:bookmarkEnd w:id="9"/>
    </w:p>
    <w:p w14:paraId="2B367CB2" w14:textId="77777777" w:rsidR="001B1C0A" w:rsidRDefault="00296CCF" w:rsidP="00583276">
      <w:pPr>
        <w:pStyle w:val="InfoBlue"/>
      </w:pPr>
      <w:r>
        <w:rPr>
          <w:noProof/>
          <w:lang w:eastAsia="pt-BR"/>
        </w:rPr>
        <w:drawing>
          <wp:anchor distT="0" distB="0" distL="114300" distR="114300" simplePos="0" relativeHeight="251657728" behindDoc="1" locked="0" layoutInCell="1" allowOverlap="1" wp14:anchorId="1ABDB068" wp14:editId="7A2546F7">
            <wp:simplePos x="0" y="0"/>
            <wp:positionH relativeFrom="column">
              <wp:posOffset>450215</wp:posOffset>
            </wp:positionH>
            <wp:positionV relativeFrom="paragraph">
              <wp:posOffset>3810</wp:posOffset>
            </wp:positionV>
            <wp:extent cx="5728970" cy="3283585"/>
            <wp:effectExtent l="0" t="0" r="0" b="0"/>
            <wp:wrapNone/>
            <wp:docPr id="10" name="Imagem 10" descr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la De Log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A8E74" w14:textId="77777777" w:rsidR="001B1C0A" w:rsidRDefault="001B1C0A" w:rsidP="00583276">
      <w:pPr>
        <w:pStyle w:val="InfoBlue"/>
      </w:pPr>
    </w:p>
    <w:p w14:paraId="0117F786" w14:textId="77777777" w:rsidR="001B1C0A" w:rsidRDefault="001B1C0A" w:rsidP="00583276">
      <w:pPr>
        <w:pStyle w:val="InfoBlue"/>
      </w:pPr>
    </w:p>
    <w:p w14:paraId="0F7F7B11" w14:textId="77777777" w:rsidR="001B1C0A" w:rsidRDefault="001B1C0A" w:rsidP="00583276">
      <w:pPr>
        <w:pStyle w:val="InfoBlue"/>
      </w:pPr>
    </w:p>
    <w:p w14:paraId="28A0F52C" w14:textId="77777777" w:rsidR="001B1C0A" w:rsidRDefault="001B1C0A" w:rsidP="001B1C0A">
      <w:pPr>
        <w:pStyle w:val="Corpodetexto"/>
        <w:rPr>
          <w:lang w:val="pt-BR"/>
        </w:rPr>
      </w:pPr>
    </w:p>
    <w:p w14:paraId="41EA6E97" w14:textId="77777777" w:rsidR="001B1C0A" w:rsidRDefault="001B1C0A" w:rsidP="001B1C0A">
      <w:pPr>
        <w:pStyle w:val="Corpodetexto"/>
        <w:rPr>
          <w:lang w:val="pt-BR"/>
        </w:rPr>
      </w:pPr>
    </w:p>
    <w:p w14:paraId="59A171A1" w14:textId="77777777" w:rsidR="001B1C0A" w:rsidRDefault="001B1C0A" w:rsidP="001B1C0A">
      <w:pPr>
        <w:pStyle w:val="Corpodetexto"/>
        <w:rPr>
          <w:lang w:val="pt-BR"/>
        </w:rPr>
      </w:pPr>
    </w:p>
    <w:p w14:paraId="21911CAF" w14:textId="77777777" w:rsidR="00496636" w:rsidRDefault="00496636" w:rsidP="00583276">
      <w:pPr>
        <w:pStyle w:val="InfoBlue"/>
      </w:pPr>
    </w:p>
    <w:p w14:paraId="57062E54" w14:textId="77777777" w:rsidR="005B3DDC" w:rsidRDefault="005B3DDC" w:rsidP="005B3DDC">
      <w:pPr>
        <w:pStyle w:val="Corpodetexto"/>
        <w:rPr>
          <w:lang w:val="pt-BR"/>
        </w:rPr>
      </w:pPr>
    </w:p>
    <w:p w14:paraId="232C34AB" w14:textId="77777777" w:rsidR="005B3DDC" w:rsidRDefault="005B3DDC" w:rsidP="005B3DDC">
      <w:pPr>
        <w:pStyle w:val="Corpodetexto"/>
        <w:rPr>
          <w:lang w:val="pt-BR"/>
        </w:rPr>
      </w:pPr>
    </w:p>
    <w:p w14:paraId="71ED4A07" w14:textId="77777777" w:rsidR="005B3DDC" w:rsidRDefault="005B3DDC" w:rsidP="005B3DDC">
      <w:pPr>
        <w:pStyle w:val="Corpodetexto"/>
        <w:rPr>
          <w:lang w:val="pt-BR"/>
        </w:rPr>
      </w:pPr>
    </w:p>
    <w:p w14:paraId="373DDA71" w14:textId="77777777" w:rsidR="005B3DDC" w:rsidRDefault="005B3DDC" w:rsidP="005B3DDC">
      <w:pPr>
        <w:pStyle w:val="Corpodetexto"/>
        <w:rPr>
          <w:lang w:val="pt-BR"/>
        </w:rPr>
      </w:pPr>
    </w:p>
    <w:p w14:paraId="5AF1EA1B" w14:textId="77777777" w:rsidR="005B3DDC" w:rsidRDefault="005B3DDC" w:rsidP="005B3DDC">
      <w:pPr>
        <w:pStyle w:val="Corpodetexto"/>
        <w:rPr>
          <w:lang w:val="pt-BR"/>
        </w:rPr>
      </w:pPr>
    </w:p>
    <w:p w14:paraId="0DAEEB79" w14:textId="77777777" w:rsidR="005B3DDC" w:rsidRPr="005B3DDC" w:rsidRDefault="005B3DDC" w:rsidP="005B3DDC">
      <w:pPr>
        <w:pStyle w:val="Corpodetexto"/>
        <w:rPr>
          <w:lang w:val="pt-BR"/>
        </w:rPr>
      </w:pPr>
    </w:p>
    <w:p w14:paraId="0A8C3662" w14:textId="77777777" w:rsidR="00427302" w:rsidRPr="00427302" w:rsidRDefault="00427302" w:rsidP="00427302">
      <w:pPr>
        <w:pStyle w:val="Corpodetexto"/>
        <w:rPr>
          <w:lang w:val="pt-BR"/>
        </w:rPr>
      </w:pPr>
    </w:p>
    <w:p w14:paraId="400F14A2" w14:textId="77777777" w:rsidR="00496636" w:rsidRDefault="00496636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10" w:name="_Toc354582375"/>
      <w:r>
        <w:rPr>
          <w:lang w:val="pt-BR"/>
        </w:rPr>
        <w:t>Pré</w:t>
      </w:r>
      <w:r w:rsidR="006D16E8">
        <w:rPr>
          <w:lang w:val="pt-BR"/>
        </w:rPr>
        <w:t>-</w:t>
      </w:r>
      <w:r>
        <w:rPr>
          <w:lang w:val="pt-BR"/>
        </w:rPr>
        <w:t>condições</w:t>
      </w:r>
      <w:bookmarkEnd w:id="10"/>
    </w:p>
    <w:p w14:paraId="1D976C30" w14:textId="77777777" w:rsidR="00496636" w:rsidRDefault="00C6470F" w:rsidP="004E3028">
      <w:pPr>
        <w:pStyle w:val="InfoBlue"/>
        <w:ind w:left="0"/>
      </w:pPr>
      <w:r>
        <w:tab/>
      </w:r>
      <w:r w:rsidR="00583276">
        <w:t xml:space="preserve">Estar com acesso </w:t>
      </w:r>
      <w:proofErr w:type="spellStart"/>
      <w:r w:rsidR="00583276">
        <w:t>a</w:t>
      </w:r>
      <w:proofErr w:type="spellEnd"/>
      <w:r w:rsidR="00583276">
        <w:t xml:space="preserve"> internet;</w:t>
      </w:r>
    </w:p>
    <w:p w14:paraId="551E1F0A" w14:textId="77777777" w:rsidR="00583276" w:rsidRPr="00583276" w:rsidRDefault="00C6470F" w:rsidP="00C6470F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583276">
        <w:rPr>
          <w:lang w:val="pt-BR"/>
        </w:rPr>
        <w:t>Possuir um usuário e senha, já cadastrados no software;</w:t>
      </w:r>
    </w:p>
    <w:p w14:paraId="7F99A5E9" w14:textId="77777777" w:rsidR="00AD7479" w:rsidRDefault="00AD7479" w:rsidP="004E3028">
      <w:pPr>
        <w:pStyle w:val="Ttulo2"/>
        <w:numPr>
          <w:ilvl w:val="0"/>
          <w:numId w:val="0"/>
        </w:numPr>
        <w:rPr>
          <w:lang w:val="pt-BR"/>
        </w:rPr>
      </w:pPr>
      <w:bookmarkStart w:id="11" w:name="_Toc354582376"/>
      <w:r>
        <w:rPr>
          <w:lang w:val="pt-BR"/>
        </w:rPr>
        <w:t>Pós-condição</w:t>
      </w:r>
      <w:bookmarkEnd w:id="11"/>
    </w:p>
    <w:p w14:paraId="447ECF55" w14:textId="77777777" w:rsidR="00AD7479" w:rsidRDefault="00C6470F" w:rsidP="004E3028">
      <w:pPr>
        <w:pStyle w:val="InfoBlue"/>
        <w:ind w:left="0"/>
      </w:pPr>
      <w:r>
        <w:tab/>
      </w:r>
      <w:r w:rsidR="00EA371C">
        <w:t>Ter acesso ao software em questão;</w:t>
      </w:r>
    </w:p>
    <w:p w14:paraId="4FE4DB1A" w14:textId="77777777" w:rsidR="00EA371C" w:rsidRPr="00EA371C" w:rsidRDefault="00C6470F" w:rsidP="00C6470F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EA371C">
        <w:rPr>
          <w:lang w:val="pt-BR"/>
        </w:rPr>
        <w:t>Caso o login falhe, deverá ser exibida uma mensagem informando o motivo da falha;</w:t>
      </w:r>
    </w:p>
    <w:p w14:paraId="19B64B84" w14:textId="77777777" w:rsidR="0063171B" w:rsidRPr="0031219B" w:rsidRDefault="002A1834" w:rsidP="004E3028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12" w:name="_Toc101248481"/>
      <w:bookmarkStart w:id="13" w:name="_Toc102377886"/>
      <w:bookmarkStart w:id="14" w:name="_Toc354582377"/>
      <w:bookmarkStart w:id="15" w:name="_Toc436203381"/>
      <w:smartTag w:uri="schemas-houaiss/mini" w:element="verbetes">
        <w:r w:rsidRPr="002A1834">
          <w:rPr>
            <w:sz w:val="24"/>
            <w:szCs w:val="24"/>
            <w:lang w:val="pt-BR"/>
          </w:rPr>
          <w:t>Fluxos</w:t>
        </w:r>
      </w:smartTag>
      <w:r w:rsidRPr="002A1834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  <w:bookmarkEnd w:id="12"/>
      <w:bookmarkEnd w:id="13"/>
      <w:bookmarkEnd w:id="14"/>
    </w:p>
    <w:p w14:paraId="017BBCFB" w14:textId="77777777" w:rsidR="006516CB" w:rsidRPr="008D4F8F" w:rsidRDefault="002A1834" w:rsidP="004E3028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id="16" w:name="_Toc101248482"/>
      <w:bookmarkStart w:id="17" w:name="_Toc102377887"/>
      <w:bookmarkStart w:id="18" w:name="_Toc354582378"/>
      <w:smartTag w:uri="schemas-houaiss/mini" w:element="verbetes">
        <w:r w:rsidRPr="007D1DE6">
          <w:rPr>
            <w:rFonts w:cs="Arial"/>
            <w:lang w:val="pt-BR"/>
          </w:rPr>
          <w:t>Fluxo</w:t>
        </w:r>
      </w:smartTag>
      <w:r w:rsidRPr="007D1DE6">
        <w:rPr>
          <w:rFonts w:cs="Arial"/>
          <w:lang w:val="pt-BR"/>
        </w:rPr>
        <w:t xml:space="preserve"> Básico</w:t>
      </w:r>
      <w:bookmarkEnd w:id="16"/>
      <w:bookmarkEnd w:id="17"/>
      <w:bookmarkEnd w:id="18"/>
    </w:p>
    <w:p w14:paraId="030D9B3D" w14:textId="77777777" w:rsidR="006516CB" w:rsidRPr="006516CB" w:rsidRDefault="00C6470F" w:rsidP="004E3028">
      <w:pPr>
        <w:pStyle w:val="InfoBlue"/>
        <w:ind w:left="0"/>
      </w:pPr>
      <w:r>
        <w:tab/>
      </w:r>
      <w:r w:rsidR="006516CB" w:rsidRPr="006516CB">
        <w:t xml:space="preserve">1. </w:t>
      </w:r>
      <w:r w:rsidR="0003135D">
        <w:t>Acessa a URL onde será disponibilizado o serviço;</w:t>
      </w:r>
    </w:p>
    <w:p w14:paraId="3C093386" w14:textId="77777777" w:rsidR="006516CB" w:rsidRPr="006516CB" w:rsidRDefault="00C6470F" w:rsidP="004E3028">
      <w:pPr>
        <w:pStyle w:val="InfoBlue"/>
        <w:ind w:left="0"/>
      </w:pPr>
      <w:r>
        <w:tab/>
      </w:r>
      <w:r w:rsidR="006516CB" w:rsidRPr="006516CB">
        <w:t xml:space="preserve">2. </w:t>
      </w:r>
      <w:r w:rsidR="0003135D">
        <w:t>No campo Login, deve inserir o usuário cadastrado no software;</w:t>
      </w:r>
    </w:p>
    <w:p w14:paraId="480A8224" w14:textId="77777777" w:rsidR="006516CB" w:rsidRDefault="00C6470F" w:rsidP="004E3028">
      <w:pPr>
        <w:pStyle w:val="InfoBlue"/>
        <w:ind w:left="0"/>
      </w:pPr>
      <w:r>
        <w:tab/>
      </w:r>
      <w:r w:rsidR="006516CB" w:rsidRPr="006516CB">
        <w:t>3.</w:t>
      </w:r>
      <w:r w:rsidR="0003135D">
        <w:t xml:space="preserve"> No campo Senha, deve inserir a senha referente a esse usuário;</w:t>
      </w:r>
    </w:p>
    <w:p w14:paraId="562F843B" w14:textId="77777777" w:rsidR="0003135D" w:rsidRDefault="00C6470F" w:rsidP="00C6470F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03135D">
        <w:rPr>
          <w:lang w:val="pt-BR"/>
        </w:rPr>
        <w:t>4. Clicar em Entrar, e o software irá avaliar se existe permissão para os dados fornecidos;</w:t>
      </w:r>
    </w:p>
    <w:p w14:paraId="77F0AD83" w14:textId="77777777" w:rsidR="00FF28FB" w:rsidRPr="0003135D" w:rsidRDefault="00C6470F" w:rsidP="00C6470F">
      <w:pPr>
        <w:pStyle w:val="Corpodetexto"/>
        <w:ind w:left="0"/>
        <w:rPr>
          <w:lang w:val="pt-BR"/>
        </w:rPr>
      </w:pPr>
      <w:r>
        <w:rPr>
          <w:lang w:val="pt-BR"/>
        </w:rPr>
        <w:lastRenderedPageBreak/>
        <w:t xml:space="preserve">           </w:t>
      </w:r>
      <w:r w:rsidR="00FF28FB">
        <w:rPr>
          <w:lang w:val="pt-BR"/>
        </w:rPr>
        <w:t>5. Vai para tela inicial.</w:t>
      </w:r>
    </w:p>
    <w:p w14:paraId="673D71E0" w14:textId="77777777" w:rsidR="00483110" w:rsidRPr="00363BB8" w:rsidRDefault="00483110" w:rsidP="004E3028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id="19" w:name="_Toc354582379"/>
      <w:bookmarkStart w:id="20" w:name="_Toc100995325"/>
      <w:bookmarkStart w:id="21" w:name="_Toc114038718"/>
      <w:smartTag w:uri="schemas-houaiss/mini" w:element="verbetes">
        <w:r w:rsidRPr="007D1DE6">
          <w:rPr>
            <w:rFonts w:cs="Arial"/>
            <w:lang w:val="pt-BR"/>
          </w:rPr>
          <w:t>Fluxo</w:t>
        </w:r>
        <w:r>
          <w:rPr>
            <w:rFonts w:cs="Arial"/>
            <w:lang w:val="pt-BR"/>
          </w:rPr>
          <w:t>s</w:t>
        </w:r>
      </w:smartTag>
      <w:r>
        <w:rPr>
          <w:rFonts w:cs="Arial"/>
          <w:lang w:val="pt-BR"/>
        </w:rPr>
        <w:t xml:space="preserve"> Alternativos</w:t>
      </w:r>
      <w:bookmarkEnd w:id="19"/>
    </w:p>
    <w:p w14:paraId="3B467ECF" w14:textId="77777777" w:rsidR="00483110" w:rsidRDefault="00A338BD" w:rsidP="004E3028">
      <w:pPr>
        <w:pStyle w:val="InfoBlue"/>
        <w:ind w:left="0"/>
      </w:pPr>
      <w:r>
        <w:tab/>
      </w:r>
      <w:r w:rsidR="00483110" w:rsidRPr="006516CB">
        <w:t xml:space="preserve">1. </w:t>
      </w:r>
      <w:r w:rsidR="00363BB8">
        <w:t>Permissão Negada</w:t>
      </w:r>
    </w:p>
    <w:p w14:paraId="1A7B9C46" w14:textId="77777777" w:rsidR="009D118F" w:rsidRPr="006516CB" w:rsidRDefault="00A338BD" w:rsidP="004E3028">
      <w:pPr>
        <w:pStyle w:val="InfoBlue"/>
        <w:ind w:left="0"/>
      </w:pPr>
      <w:r>
        <w:tab/>
      </w:r>
      <w:r w:rsidR="009D118F" w:rsidRPr="006516CB">
        <w:t>1.</w:t>
      </w:r>
      <w:r w:rsidR="009D118F">
        <w:t>1</w:t>
      </w:r>
      <w:r w:rsidR="009D118F" w:rsidRPr="006516CB">
        <w:t xml:space="preserve"> </w:t>
      </w:r>
      <w:r w:rsidR="00363BB8">
        <w:t>Acessa a URL onde será disponibilizado o serviço;</w:t>
      </w:r>
    </w:p>
    <w:p w14:paraId="1326F170" w14:textId="77777777" w:rsidR="009D118F" w:rsidRPr="006516CB" w:rsidRDefault="00A338BD" w:rsidP="004E3028">
      <w:pPr>
        <w:pStyle w:val="InfoBlue"/>
        <w:ind w:left="0"/>
      </w:pPr>
      <w:r>
        <w:tab/>
      </w:r>
      <w:r w:rsidR="009D118F">
        <w:t>1.</w:t>
      </w:r>
      <w:r w:rsidR="00363BB8">
        <w:t>2. No campo Login, deve inserir o usuário cadastrado no software;</w:t>
      </w:r>
    </w:p>
    <w:p w14:paraId="58091E84" w14:textId="77777777" w:rsidR="00363BB8" w:rsidRDefault="00A338BD" w:rsidP="004E3028">
      <w:pPr>
        <w:pStyle w:val="InfoBlue"/>
        <w:ind w:left="0"/>
      </w:pPr>
      <w:r>
        <w:tab/>
      </w:r>
      <w:r w:rsidR="009D118F">
        <w:t>1.</w:t>
      </w:r>
      <w:r w:rsidR="009D118F" w:rsidRPr="006516CB">
        <w:t>3.</w:t>
      </w:r>
      <w:r w:rsidR="00363BB8">
        <w:t xml:space="preserve"> No campo Senha, deve inserir a senha referente a esse usuário;</w:t>
      </w:r>
    </w:p>
    <w:p w14:paraId="70E49D12" w14:textId="77777777" w:rsidR="00DB3FDF" w:rsidRPr="00FF28FB" w:rsidRDefault="00A338BD" w:rsidP="00A338BD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363BB8">
        <w:rPr>
          <w:lang w:val="pt-BR"/>
        </w:rPr>
        <w:t>1.4. Emite uma mensagem informando a falha ao executar o login</w:t>
      </w:r>
      <w:r w:rsidR="00C87B0C">
        <w:rPr>
          <w:lang w:val="pt-BR"/>
        </w:rPr>
        <w:t>;</w:t>
      </w:r>
      <w:r w:rsidR="00DB3FDF" w:rsidRPr="00FF28FB">
        <w:rPr>
          <w:lang w:val="pt-BR"/>
        </w:rPr>
        <w:t xml:space="preserve">                  </w:t>
      </w:r>
    </w:p>
    <w:p w14:paraId="0D6AA3B1" w14:textId="77777777" w:rsidR="00496636" w:rsidRPr="00496636" w:rsidRDefault="00496636" w:rsidP="004E3028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22" w:name="_Toc101248486"/>
      <w:bookmarkStart w:id="23" w:name="_Toc102377891"/>
      <w:bookmarkStart w:id="24" w:name="_Toc354582380"/>
      <w:bookmarkEnd w:id="15"/>
      <w:bookmarkEnd w:id="20"/>
      <w:bookmarkEnd w:id="21"/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  <w:bookmarkEnd w:id="22"/>
      <w:bookmarkEnd w:id="23"/>
      <w:bookmarkEnd w:id="24"/>
    </w:p>
    <w:p w14:paraId="4F16835C" w14:textId="77777777" w:rsidR="00496636" w:rsidRPr="007D1DE6" w:rsidRDefault="00496636" w:rsidP="004E3028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id="25" w:name="_Toc101248487"/>
      <w:bookmarkStart w:id="26" w:name="_Toc102377892"/>
      <w:bookmarkStart w:id="27" w:name="_Toc354582381"/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  <w:bookmarkEnd w:id="25"/>
      <w:bookmarkEnd w:id="26"/>
      <w:bookmarkEnd w:id="27"/>
    </w:p>
    <w:p w14:paraId="2DBA33E5" w14:textId="77777777" w:rsidR="00496636" w:rsidRPr="00CF5D25" w:rsidRDefault="00CF5D25" w:rsidP="00641668">
      <w:pPr>
        <w:pStyle w:val="EstiloinfoblueArialEsquerda095cm"/>
        <w:ind w:left="0" w:firstLine="720"/>
      </w:pPr>
      <w:r w:rsidRPr="00CF5D25">
        <w:t>Não possui</w:t>
      </w:r>
    </w:p>
    <w:p w14:paraId="5B659901" w14:textId="77777777" w:rsidR="00496636" w:rsidRPr="007D1DE6" w:rsidRDefault="00496636" w:rsidP="004E3028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id="28" w:name="_Toc101248488"/>
      <w:bookmarkStart w:id="29" w:name="_Toc102377893"/>
      <w:bookmarkStart w:id="30" w:name="_Toc354582382"/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Extensão</w:t>
        </w:r>
      </w:smartTag>
      <w:bookmarkEnd w:id="28"/>
      <w:bookmarkEnd w:id="29"/>
      <w:bookmarkEnd w:id="30"/>
    </w:p>
    <w:p w14:paraId="63AB99C5" w14:textId="77777777" w:rsidR="00441C85" w:rsidRPr="00CF5D25" w:rsidRDefault="00CF5D25" w:rsidP="00641668">
      <w:pPr>
        <w:pStyle w:val="EstiloinfoblueArialEsquerda095cm"/>
        <w:ind w:left="0" w:firstLine="720"/>
      </w:pPr>
      <w:r w:rsidRPr="00CF5D25">
        <w:t>Todos os demais casos de uso partem do ponto que esse caso de uso será executado.</w:t>
      </w:r>
    </w:p>
    <w:p w14:paraId="493715AC" w14:textId="77777777" w:rsidR="00496636" w:rsidRPr="00496636" w:rsidRDefault="00496636" w:rsidP="004E3028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31" w:name="_Toc101248490"/>
      <w:bookmarkStart w:id="32" w:name="_Toc102377895"/>
      <w:bookmarkStart w:id="33" w:name="_Toc354582383"/>
      <w:r w:rsidRPr="00496636">
        <w:rPr>
          <w:sz w:val="24"/>
          <w:szCs w:val="24"/>
          <w:lang w:val="pt-BR"/>
        </w:rPr>
        <w:t xml:space="preserve">Requisitos </w:t>
      </w:r>
      <w:smartTag w:uri="schemas-houaiss/mini" w:element="verbetes">
        <w:r w:rsidRPr="00496636">
          <w:rPr>
            <w:sz w:val="24"/>
            <w:szCs w:val="24"/>
            <w:lang w:val="pt-BR"/>
          </w:rPr>
          <w:t>Especiais</w:t>
        </w:r>
      </w:smartTag>
      <w:bookmarkEnd w:id="31"/>
      <w:bookmarkEnd w:id="32"/>
      <w:bookmarkEnd w:id="33"/>
    </w:p>
    <w:p w14:paraId="61475208" w14:textId="77777777" w:rsidR="00C8719A" w:rsidRDefault="00C8719A" w:rsidP="00641668">
      <w:pPr>
        <w:pStyle w:val="EstiloinfoblueArialEsquerda095cm"/>
        <w:ind w:left="0" w:firstLine="720"/>
      </w:pPr>
      <w:r>
        <w:t>Software deverá garantir que somente os interessados terão acessos ao sistema;</w:t>
      </w:r>
    </w:p>
    <w:p w14:paraId="0822E1FD" w14:textId="77777777" w:rsidR="009D118F" w:rsidRDefault="009D118F" w:rsidP="00CD57F2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id="34" w:name="_Toc117330136"/>
      <w:bookmarkStart w:id="35" w:name="_Toc354582384"/>
      <w:r w:rsidRPr="009D118F">
        <w:rPr>
          <w:sz w:val="24"/>
          <w:szCs w:val="24"/>
          <w:lang w:val="pt-BR"/>
        </w:rPr>
        <w:t>Cenários</w:t>
      </w:r>
      <w:bookmarkEnd w:id="34"/>
      <w:bookmarkEnd w:id="35"/>
    </w:p>
    <w:p w14:paraId="3D445BA9" w14:textId="77777777" w:rsidR="00CD57F2" w:rsidRPr="00CD57F2" w:rsidRDefault="00CD57F2" w:rsidP="00CD57F2">
      <w:pPr>
        <w:rPr>
          <w:lang w:val="pt-BR"/>
        </w:rPr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2417"/>
        <w:gridCol w:w="1377"/>
        <w:gridCol w:w="1883"/>
        <w:gridCol w:w="2757"/>
      </w:tblGrid>
      <w:tr w:rsidR="009D118F" w:rsidRPr="00D71C58" w14:paraId="5C0E52CC" w14:textId="77777777" w:rsidTr="005C04E1">
        <w:tc>
          <w:tcPr>
            <w:tcW w:w="497" w:type="dxa"/>
          </w:tcPr>
          <w:p w14:paraId="027D3771" w14:textId="77777777" w:rsidR="009D118F" w:rsidRPr="00CD4D50" w:rsidRDefault="009D118F" w:rsidP="00CD4D50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2417" w:type="dxa"/>
          </w:tcPr>
          <w:p w14:paraId="18C4A3C0" w14:textId="77777777" w:rsidR="009D118F" w:rsidRPr="00CD4D50" w:rsidRDefault="009D118F" w:rsidP="00CD4D50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smartTag w:uri="schemas-houaiss/mini" w:element="verbetes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6017" w:type="dxa"/>
            <w:gridSpan w:val="3"/>
          </w:tcPr>
          <w:p w14:paraId="4ACAAAFC" w14:textId="77777777" w:rsidR="009D118F" w:rsidRPr="00CD4D50" w:rsidRDefault="009D118F" w:rsidP="00CD4D50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9D118F" w:rsidRPr="00CD4D50" w14:paraId="038E8ED7" w14:textId="77777777" w:rsidTr="005C04E1">
        <w:tc>
          <w:tcPr>
            <w:tcW w:w="497" w:type="dxa"/>
          </w:tcPr>
          <w:p w14:paraId="2C8B405D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2417" w:type="dxa"/>
          </w:tcPr>
          <w:p w14:paraId="75310AF8" w14:textId="77777777" w:rsidR="009D118F" w:rsidRPr="00E60B6C" w:rsidRDefault="003E78FD" w:rsidP="00CD4D50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r w:rsidRPr="00E60B6C">
              <w:t>Acesso</w:t>
            </w:r>
            <w:proofErr w:type="spellEnd"/>
            <w:r w:rsidRPr="00E60B6C">
              <w:t xml:space="preserve"> </w:t>
            </w:r>
            <w:proofErr w:type="spellStart"/>
            <w:r w:rsidRPr="00E60B6C">
              <w:t>ao</w:t>
            </w:r>
            <w:proofErr w:type="spellEnd"/>
            <w:r w:rsidRPr="00E60B6C">
              <w:t xml:space="preserve"> software</w:t>
            </w:r>
          </w:p>
        </w:tc>
        <w:tc>
          <w:tcPr>
            <w:tcW w:w="1377" w:type="dxa"/>
          </w:tcPr>
          <w:p w14:paraId="757ECE77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883" w:type="dxa"/>
          </w:tcPr>
          <w:p w14:paraId="1CC3AD89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2757" w:type="dxa"/>
          </w:tcPr>
          <w:p w14:paraId="19E50F74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="009D118F" w:rsidRPr="00CD4D50" w14:paraId="1D8F0C7F" w14:textId="77777777" w:rsidTr="005C04E1">
        <w:tc>
          <w:tcPr>
            <w:tcW w:w="497" w:type="dxa"/>
          </w:tcPr>
          <w:p w14:paraId="0F0A7C57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C2</w:t>
            </w:r>
          </w:p>
        </w:tc>
        <w:tc>
          <w:tcPr>
            <w:tcW w:w="2417" w:type="dxa"/>
          </w:tcPr>
          <w:p w14:paraId="2050CBDB" w14:textId="77777777" w:rsidR="009D118F" w:rsidRPr="00E60B6C" w:rsidRDefault="00E60B6C" w:rsidP="00CD4D50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E60B6C">
              <w:rPr>
                <w:lang w:val="pt-BR"/>
              </w:rPr>
              <w:t>Falha ao efetuar o Login</w:t>
            </w:r>
          </w:p>
        </w:tc>
        <w:tc>
          <w:tcPr>
            <w:tcW w:w="1377" w:type="dxa"/>
          </w:tcPr>
          <w:p w14:paraId="56A95784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883" w:type="dxa"/>
          </w:tcPr>
          <w:p w14:paraId="398F3D51" w14:textId="77777777" w:rsidR="009D118F" w:rsidRPr="00E60B6C" w:rsidRDefault="00E60B6C" w:rsidP="00CD4D50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smartTag w:uri="schemas-houaiss/mini" w:element="verbetes">
              <w:r w:rsidRPr="00E60B6C">
                <w:t>Alternativo</w:t>
              </w:r>
            </w:smartTag>
            <w:r w:rsidRPr="00E60B6C">
              <w:t xml:space="preserve"> 1</w:t>
            </w:r>
          </w:p>
        </w:tc>
        <w:tc>
          <w:tcPr>
            <w:tcW w:w="2757" w:type="dxa"/>
          </w:tcPr>
          <w:p w14:paraId="47302883" w14:textId="77777777" w:rsidR="009D118F" w:rsidRPr="00E60B6C" w:rsidRDefault="009D118F" w:rsidP="00CD4D50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13DF34FD" w14:textId="77777777" w:rsidR="006E3370" w:rsidRDefault="006E3370" w:rsidP="006E3370">
      <w:pPr>
        <w:pStyle w:val="EstiloinfoblueArialEsquerda095cm"/>
        <w:ind w:left="0"/>
      </w:pPr>
    </w:p>
    <w:p w14:paraId="75008102" w14:textId="77777777" w:rsidR="006E3370" w:rsidRPr="00BF5AE6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Caso de Uso 00</w:t>
      </w:r>
      <w:r w:rsidR="009123FF">
        <w:rPr>
          <w:sz w:val="24"/>
          <w:szCs w:val="24"/>
          <w:lang w:val="pt-BR"/>
        </w:rPr>
        <w:t>2</w:t>
      </w:r>
    </w:p>
    <w:p w14:paraId="2F622549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Nome</w:t>
      </w:r>
    </w:p>
    <w:p w14:paraId="633D2939" w14:textId="77777777" w:rsidR="006E3370" w:rsidRPr="00E7733F" w:rsidRDefault="006E3370" w:rsidP="006E3370">
      <w:pPr>
        <w:pStyle w:val="InfoBlue"/>
        <w:ind w:left="0"/>
      </w:pPr>
      <w:r>
        <w:tab/>
      </w:r>
      <w:r w:rsidR="00A03C0B">
        <w:t>Elaborar a</w:t>
      </w:r>
      <w:r w:rsidR="00D456D7">
        <w:t xml:space="preserve">rquivo </w:t>
      </w:r>
      <w:r w:rsidR="00637895">
        <w:t>de configuração</w:t>
      </w:r>
      <w:r w:rsidR="00881F90">
        <w:t>.</w:t>
      </w:r>
      <w:r w:rsidR="00E91D84">
        <w:tab/>
      </w:r>
    </w:p>
    <w:p w14:paraId="3C636964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Descrição</w:t>
      </w:r>
    </w:p>
    <w:p w14:paraId="4CCEFA91" w14:textId="77777777" w:rsidR="006E3370" w:rsidRPr="00CD7797" w:rsidRDefault="00F51C9A" w:rsidP="006E3370">
      <w:pPr>
        <w:spacing w:before="120"/>
        <w:ind w:firstLine="720"/>
        <w:rPr>
          <w:rFonts w:ascii="Tahoma" w:hAnsi="Tahoma" w:cs="Tahoma"/>
          <w:sz w:val="52"/>
          <w:szCs w:val="52"/>
          <w:lang w:val="pt-BR"/>
        </w:rPr>
      </w:pPr>
      <w:r>
        <w:rPr>
          <w:lang w:val="pt-BR"/>
        </w:rPr>
        <w:t xml:space="preserve">O software </w:t>
      </w:r>
      <w:r w:rsidR="008819DF">
        <w:rPr>
          <w:lang w:val="pt-BR"/>
        </w:rPr>
        <w:t>deve receber um arquivo com o nome do projeto que será usado para a configuração do mesmo</w:t>
      </w:r>
      <w:r w:rsidR="008819DF" w:rsidRPr="0026771C">
        <w:rPr>
          <w:lang w:val="pt-BR"/>
        </w:rPr>
        <w:t xml:space="preserve">. Esse arquivo deve possuir o id do Projeto, lista de Métricas que serão avaliadas posteriormente, a </w:t>
      </w:r>
      <w:proofErr w:type="spellStart"/>
      <w:r w:rsidR="008819DF" w:rsidRPr="0026771C">
        <w:rPr>
          <w:lang w:val="pt-BR"/>
        </w:rPr>
        <w:t>equacão</w:t>
      </w:r>
      <w:proofErr w:type="spellEnd"/>
      <w:r w:rsidR="008819DF" w:rsidRPr="0026771C">
        <w:rPr>
          <w:lang w:val="pt-BR"/>
        </w:rPr>
        <w:t xml:space="preserve"> para o cálculo da qualidade, os níveis e a definição de cada possibilidade de exibição</w:t>
      </w:r>
      <w:r w:rsidR="002F076F">
        <w:rPr>
          <w:lang w:val="pt-BR"/>
        </w:rPr>
        <w:t xml:space="preserve">. Cada informação deve estar numa linha </w:t>
      </w:r>
      <w:proofErr w:type="spellStart"/>
      <w:r w:rsidR="008819DF">
        <w:rPr>
          <w:lang w:val="pt-BR"/>
        </w:rPr>
        <w:t>tag</w:t>
      </w:r>
      <w:proofErr w:type="spellEnd"/>
      <w:r w:rsidR="008819DF">
        <w:rPr>
          <w:lang w:val="pt-BR"/>
        </w:rPr>
        <w:t xml:space="preserve"> específica do </w:t>
      </w:r>
      <w:r w:rsidR="002F076F">
        <w:rPr>
          <w:lang w:val="pt-BR"/>
        </w:rPr>
        <w:t>arquivo.</w:t>
      </w:r>
    </w:p>
    <w:p w14:paraId="3B6F7354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Atores Envolvidos</w:t>
      </w:r>
    </w:p>
    <w:p w14:paraId="3DA83183" w14:textId="77777777" w:rsidR="006E3370" w:rsidRDefault="006E3370" w:rsidP="006E3370">
      <w:pPr>
        <w:pStyle w:val="InfoBlue"/>
        <w:ind w:left="0"/>
      </w:pPr>
      <w:r>
        <w:tab/>
        <w:t>Usuário do software</w:t>
      </w:r>
    </w:p>
    <w:p w14:paraId="788039D1" w14:textId="77777777" w:rsidR="002F5461" w:rsidRPr="002F5461" w:rsidRDefault="002F5461" w:rsidP="002F5461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Exemplo</w:t>
      </w:r>
    </w:p>
    <w:p w14:paraId="6A36EED9" w14:textId="77777777" w:rsidR="006E3370" w:rsidRDefault="00296CCF" w:rsidP="006E3370">
      <w:pPr>
        <w:pStyle w:val="InfoBlue"/>
      </w:pPr>
      <w:r>
        <w:rPr>
          <w:noProof/>
          <w:lang w:eastAsia="pt-BR"/>
        </w:rPr>
        <w:drawing>
          <wp:anchor distT="0" distB="0" distL="114300" distR="114300" simplePos="0" relativeHeight="251655680" behindDoc="1" locked="0" layoutInCell="1" allowOverlap="1" wp14:anchorId="032072FC" wp14:editId="0EE7EDC4">
            <wp:simplePos x="0" y="0"/>
            <wp:positionH relativeFrom="column">
              <wp:posOffset>13335</wp:posOffset>
            </wp:positionH>
            <wp:positionV relativeFrom="paragraph">
              <wp:posOffset>0</wp:posOffset>
            </wp:positionV>
            <wp:extent cx="5721985" cy="3221355"/>
            <wp:effectExtent l="0" t="0" r="0" b="0"/>
            <wp:wrapNone/>
            <wp:docPr id="8" name="Imagem 8" descr="Xml de configu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Xml de configuraçã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5F8A3" w14:textId="77777777" w:rsidR="006E3370" w:rsidRDefault="006E3370" w:rsidP="006E3370">
      <w:pPr>
        <w:pStyle w:val="InfoBlue"/>
      </w:pPr>
    </w:p>
    <w:p w14:paraId="40D05E14" w14:textId="77777777" w:rsidR="006E3370" w:rsidRDefault="006E3370" w:rsidP="006E3370">
      <w:pPr>
        <w:pStyle w:val="InfoBlue"/>
      </w:pPr>
    </w:p>
    <w:p w14:paraId="14B60F71" w14:textId="77777777" w:rsidR="006E3370" w:rsidRDefault="006E3370" w:rsidP="006E3370">
      <w:pPr>
        <w:pStyle w:val="InfoBlue"/>
      </w:pPr>
    </w:p>
    <w:p w14:paraId="277B244A" w14:textId="77777777" w:rsidR="008E1F38" w:rsidRDefault="008E1F38" w:rsidP="008E1F38">
      <w:pPr>
        <w:pStyle w:val="Corpodetexto"/>
        <w:rPr>
          <w:lang w:val="pt-BR"/>
        </w:rPr>
      </w:pPr>
    </w:p>
    <w:p w14:paraId="3A2BF43D" w14:textId="77777777" w:rsidR="008E1F38" w:rsidRPr="008E1F38" w:rsidRDefault="008E1F38" w:rsidP="008E1F38">
      <w:pPr>
        <w:pStyle w:val="Corpodetexto"/>
        <w:rPr>
          <w:lang w:val="pt-BR"/>
        </w:rPr>
      </w:pPr>
    </w:p>
    <w:p w14:paraId="43459B55" w14:textId="77777777" w:rsidR="006E3370" w:rsidRDefault="006E3370" w:rsidP="006E3370">
      <w:pPr>
        <w:pStyle w:val="Corpodetexto"/>
        <w:rPr>
          <w:lang w:val="pt-BR"/>
        </w:rPr>
      </w:pPr>
    </w:p>
    <w:p w14:paraId="6064D72E" w14:textId="77777777" w:rsidR="006E3370" w:rsidRDefault="006E3370" w:rsidP="006E3370">
      <w:pPr>
        <w:pStyle w:val="Corpodetexto"/>
        <w:rPr>
          <w:lang w:val="pt-BR"/>
        </w:rPr>
      </w:pPr>
    </w:p>
    <w:p w14:paraId="179FEE9C" w14:textId="77777777" w:rsidR="00AA55EE" w:rsidRDefault="00AA55EE" w:rsidP="006E3370">
      <w:pPr>
        <w:pStyle w:val="Corpodetexto"/>
        <w:rPr>
          <w:lang w:val="pt-BR"/>
        </w:rPr>
      </w:pPr>
    </w:p>
    <w:p w14:paraId="6D91838D" w14:textId="77777777" w:rsidR="00AA55EE" w:rsidRDefault="00AA55EE" w:rsidP="006E3370">
      <w:pPr>
        <w:pStyle w:val="Corpodetexto"/>
        <w:rPr>
          <w:lang w:val="pt-BR"/>
        </w:rPr>
      </w:pPr>
    </w:p>
    <w:p w14:paraId="0270B0DC" w14:textId="77777777" w:rsidR="006E3370" w:rsidRDefault="006E3370" w:rsidP="006E3370">
      <w:pPr>
        <w:pStyle w:val="InfoBlue"/>
      </w:pPr>
    </w:p>
    <w:p w14:paraId="383DAC7B" w14:textId="77777777" w:rsidR="006E3370" w:rsidRPr="00427302" w:rsidRDefault="006E3370" w:rsidP="006E3370">
      <w:pPr>
        <w:pStyle w:val="Corpodetexto"/>
        <w:rPr>
          <w:lang w:val="pt-BR"/>
        </w:rPr>
      </w:pPr>
    </w:p>
    <w:p w14:paraId="310ECC3E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Pré-condições</w:t>
      </w:r>
    </w:p>
    <w:p w14:paraId="1FBE4409" w14:textId="77777777" w:rsidR="006E3370" w:rsidRDefault="006E3370" w:rsidP="006E3370">
      <w:pPr>
        <w:pStyle w:val="InfoBlue"/>
        <w:ind w:left="0"/>
      </w:pPr>
      <w:r>
        <w:tab/>
      </w:r>
      <w:r w:rsidR="00BA3460">
        <w:t xml:space="preserve">Ter acesso ao </w:t>
      </w:r>
      <w:r w:rsidR="00DE5008">
        <w:t>software</w:t>
      </w:r>
      <w:r>
        <w:t>;</w:t>
      </w:r>
    </w:p>
    <w:p w14:paraId="6144DB1E" w14:textId="77777777" w:rsidR="006E3370" w:rsidRDefault="006E3370" w:rsidP="006E337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Pós-condição</w:t>
      </w:r>
    </w:p>
    <w:p w14:paraId="2997038A" w14:textId="77777777" w:rsidR="006E3370" w:rsidRDefault="006E3370" w:rsidP="006E3370">
      <w:pPr>
        <w:pStyle w:val="InfoBlue"/>
        <w:ind w:left="0"/>
      </w:pPr>
      <w:r>
        <w:tab/>
      </w:r>
      <w:r w:rsidR="00F81B30">
        <w:t>O software est</w:t>
      </w:r>
      <w:r w:rsidR="00EE7AF2">
        <w:t>á devidamente configura</w:t>
      </w:r>
      <w:r w:rsidR="000F171E">
        <w:t>do, após ser inicializado</w:t>
      </w:r>
      <w:r>
        <w:t>;</w:t>
      </w:r>
    </w:p>
    <w:p w14:paraId="216F7F5B" w14:textId="77777777" w:rsidR="00EE7AF2" w:rsidRDefault="006E3370" w:rsidP="00EE7AF2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2A3E6B">
        <w:rPr>
          <w:lang w:val="pt-BR"/>
        </w:rPr>
        <w:t>Redirecionar para Tela de Acompanhamento</w:t>
      </w:r>
      <w:r w:rsidR="00EE7AF2">
        <w:rPr>
          <w:lang w:val="pt-BR"/>
        </w:rPr>
        <w:t xml:space="preserve"> caso já exista pelo menos um projeto cadastrado</w:t>
      </w:r>
      <w:r>
        <w:rPr>
          <w:lang w:val="pt-BR"/>
        </w:rPr>
        <w:t>;</w:t>
      </w:r>
    </w:p>
    <w:p w14:paraId="4D757EB4" w14:textId="77777777" w:rsidR="006E3370" w:rsidRPr="0031219B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2A1834">
        <w:rPr>
          <w:sz w:val="24"/>
          <w:szCs w:val="24"/>
          <w:lang w:val="pt-BR"/>
        </w:rPr>
        <w:t xml:space="preserve">Fluxos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</w:p>
    <w:p w14:paraId="2F8AA585" w14:textId="77777777" w:rsidR="006E3370" w:rsidRPr="008D4F8F" w:rsidRDefault="006E3370" w:rsidP="006E3370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>Fluxo Básico</w:t>
      </w:r>
    </w:p>
    <w:p w14:paraId="74FCA8E5" w14:textId="77777777" w:rsidR="006E3370" w:rsidRPr="006516CB" w:rsidRDefault="006E3370" w:rsidP="006E3370">
      <w:pPr>
        <w:pStyle w:val="InfoBlue"/>
        <w:ind w:left="0"/>
      </w:pPr>
      <w:r>
        <w:tab/>
      </w:r>
      <w:r w:rsidRPr="006516CB">
        <w:t xml:space="preserve">1. </w:t>
      </w:r>
      <w:r w:rsidR="007A5A72">
        <w:t xml:space="preserve">Preencher </w:t>
      </w:r>
      <w:r w:rsidR="00946C1C">
        <w:t xml:space="preserve">ou criar arquivo </w:t>
      </w:r>
      <w:r w:rsidR="00F10C9F">
        <w:t>de configuração do projeto</w:t>
      </w:r>
      <w:r w:rsidR="00946C1C">
        <w:t xml:space="preserve"> corretamente</w:t>
      </w:r>
      <w:r>
        <w:t>;</w:t>
      </w:r>
    </w:p>
    <w:p w14:paraId="1BE84145" w14:textId="77777777" w:rsidR="006E3370" w:rsidRPr="006516CB" w:rsidRDefault="006E3370" w:rsidP="006E3370">
      <w:pPr>
        <w:pStyle w:val="InfoBlue"/>
        <w:ind w:left="0"/>
      </w:pPr>
      <w:r>
        <w:tab/>
      </w:r>
      <w:r w:rsidRPr="006516CB">
        <w:t xml:space="preserve">2. </w:t>
      </w:r>
      <w:r w:rsidR="00946C1C">
        <w:t>Salvar arquivo</w:t>
      </w:r>
      <w:r>
        <w:t>;</w:t>
      </w:r>
    </w:p>
    <w:p w14:paraId="381CB315" w14:textId="77777777" w:rsidR="006E3370" w:rsidRDefault="006E3370" w:rsidP="006E3370">
      <w:pPr>
        <w:pStyle w:val="InfoBlue"/>
        <w:ind w:left="0"/>
      </w:pPr>
      <w:r>
        <w:tab/>
      </w:r>
      <w:r w:rsidRPr="006516CB">
        <w:t>3.</w:t>
      </w:r>
      <w:r>
        <w:t xml:space="preserve"> </w:t>
      </w:r>
      <w:r w:rsidR="00F10C9F">
        <w:t>Fazer Upload do arquivo no software na tela de cadastro de projeto</w:t>
      </w:r>
      <w:r>
        <w:t>;</w:t>
      </w:r>
    </w:p>
    <w:p w14:paraId="400EFD41" w14:textId="77777777" w:rsidR="00240C80" w:rsidRDefault="006E3370" w:rsidP="006E3370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</w:p>
    <w:p w14:paraId="1A166B2D" w14:textId="77777777" w:rsidR="006E3370" w:rsidRPr="00496636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</w:p>
    <w:p w14:paraId="691A588A" w14:textId="77777777" w:rsidR="006E3370" w:rsidRPr="007D1DE6" w:rsidRDefault="006E3370" w:rsidP="006E3370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 xml:space="preserve">Casos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</w:p>
    <w:p w14:paraId="32C39301" w14:textId="77777777" w:rsidR="006E3370" w:rsidRDefault="00C840CB" w:rsidP="006E3370">
      <w:pPr>
        <w:pStyle w:val="EstiloinfoblueArialEsquerda095cm"/>
        <w:ind w:left="0" w:firstLine="720"/>
      </w:pPr>
      <w:r>
        <w:t>Cadastrar Novo Projeto</w:t>
      </w:r>
    </w:p>
    <w:p w14:paraId="13EB6448" w14:textId="77777777" w:rsidR="00AC4139" w:rsidRDefault="00223B3C" w:rsidP="006E3370">
      <w:pPr>
        <w:pStyle w:val="EstiloinfoblueArialEsquerda095cm"/>
        <w:ind w:left="0" w:firstLine="720"/>
      </w:pPr>
      <w:r>
        <w:t>Tela de Acompanhamento</w:t>
      </w:r>
    </w:p>
    <w:p w14:paraId="4872EC9B" w14:textId="77777777" w:rsidR="00A44506" w:rsidRDefault="00A44506" w:rsidP="006E3370">
      <w:pPr>
        <w:pStyle w:val="EstiloinfoblueArialEsquerda095cm"/>
        <w:ind w:left="0" w:firstLine="720"/>
      </w:pPr>
      <w:r>
        <w:t>Login</w:t>
      </w:r>
    </w:p>
    <w:p w14:paraId="7BEBD6F6" w14:textId="77777777" w:rsidR="006E3370" w:rsidRPr="007D1DE6" w:rsidRDefault="006E3370" w:rsidP="006E3370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 xml:space="preserve">Casos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Extensão</w:t>
        </w:r>
      </w:smartTag>
    </w:p>
    <w:p w14:paraId="21A2A7B6" w14:textId="77777777" w:rsidR="006E3370" w:rsidRPr="00CF5D25" w:rsidRDefault="005B7539" w:rsidP="006E3370">
      <w:pPr>
        <w:pStyle w:val="EstiloinfoblueArialEsquerda095cm"/>
        <w:ind w:left="0" w:firstLine="720"/>
      </w:pPr>
      <w:r>
        <w:t>Não Possui</w:t>
      </w:r>
    </w:p>
    <w:p w14:paraId="7808ACD5" w14:textId="77777777" w:rsidR="006E3370" w:rsidRPr="00496636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Requisitos </w:t>
      </w:r>
      <w:smartTag w:uri="schemas-houaiss/mini" w:element="verbetes">
        <w:r w:rsidRPr="00496636">
          <w:rPr>
            <w:sz w:val="24"/>
            <w:szCs w:val="24"/>
            <w:lang w:val="pt-BR"/>
          </w:rPr>
          <w:t>Especiais</w:t>
        </w:r>
      </w:smartTag>
    </w:p>
    <w:p w14:paraId="7FDB5EA9" w14:textId="77777777" w:rsidR="006E3370" w:rsidRDefault="00270BA6" w:rsidP="006E3370">
      <w:pPr>
        <w:pStyle w:val="EstiloinfoblueArialEsquerda095cm"/>
        <w:ind w:left="0" w:firstLine="720"/>
      </w:pPr>
      <w:r>
        <w:t xml:space="preserve">Arquivo deve estar no formato </w:t>
      </w:r>
      <w:proofErr w:type="spellStart"/>
      <w:r w:rsidR="00CF783B">
        <w:t>xml</w:t>
      </w:r>
      <w:proofErr w:type="spellEnd"/>
      <w:r w:rsidR="008D4127">
        <w:t>;</w:t>
      </w:r>
    </w:p>
    <w:p w14:paraId="1DCB8031" w14:textId="77777777" w:rsidR="00270BA6" w:rsidRDefault="007317C7" w:rsidP="006E3370">
      <w:pPr>
        <w:pStyle w:val="EstiloinfoblueArialEsquerda095cm"/>
        <w:ind w:left="0" w:firstLine="720"/>
      </w:pPr>
      <w:r>
        <w:t>Arquivo deve seguir a estrutura definida para o mesmo;</w:t>
      </w:r>
    </w:p>
    <w:p w14:paraId="2301A8F3" w14:textId="77777777" w:rsidR="006E3370" w:rsidRDefault="006E3370" w:rsidP="006E337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9D118F">
        <w:rPr>
          <w:sz w:val="24"/>
          <w:szCs w:val="24"/>
          <w:lang w:val="pt-BR"/>
        </w:rPr>
        <w:t>Cenários</w:t>
      </w:r>
    </w:p>
    <w:p w14:paraId="11BB4141" w14:textId="77777777" w:rsidR="006E3370" w:rsidRPr="00CD57F2" w:rsidRDefault="006E3370" w:rsidP="006E3370">
      <w:pPr>
        <w:rPr>
          <w:lang w:val="pt-BR"/>
        </w:rPr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2872"/>
        <w:gridCol w:w="1417"/>
        <w:gridCol w:w="1985"/>
        <w:gridCol w:w="2160"/>
      </w:tblGrid>
      <w:tr w:rsidR="006E3370" w:rsidRPr="00D71C58" w14:paraId="178388C3" w14:textId="77777777" w:rsidTr="00986A3B">
        <w:tc>
          <w:tcPr>
            <w:tcW w:w="497" w:type="dxa"/>
          </w:tcPr>
          <w:p w14:paraId="57C31F52" w14:textId="77777777" w:rsidR="006E3370" w:rsidRPr="00CD4D50" w:rsidRDefault="006E3370" w:rsidP="006850FF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2872" w:type="dxa"/>
          </w:tcPr>
          <w:p w14:paraId="73957C48" w14:textId="77777777" w:rsidR="006E3370" w:rsidRPr="00CD4D50" w:rsidRDefault="006E3370" w:rsidP="006850FF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smartTag w:uri="schemas-houaiss/mini" w:element="verbetes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562" w:type="dxa"/>
            <w:gridSpan w:val="3"/>
          </w:tcPr>
          <w:p w14:paraId="48CDBAC9" w14:textId="77777777" w:rsidR="006E3370" w:rsidRPr="00CD4D50" w:rsidRDefault="006E3370" w:rsidP="006850FF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6E3370" w:rsidRPr="00CD4D50" w14:paraId="5688335A" w14:textId="77777777" w:rsidTr="00986A3B">
        <w:tc>
          <w:tcPr>
            <w:tcW w:w="497" w:type="dxa"/>
          </w:tcPr>
          <w:p w14:paraId="2C226F37" w14:textId="77777777" w:rsidR="006E3370" w:rsidRPr="00E60B6C" w:rsidRDefault="006E3370" w:rsidP="006850FF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2872" w:type="dxa"/>
          </w:tcPr>
          <w:p w14:paraId="40116AAC" w14:textId="77777777" w:rsidR="006E3370" w:rsidRPr="00E60B6C" w:rsidRDefault="00847699" w:rsidP="00847699">
            <w:pPr>
              <w:tabs>
                <w:tab w:val="left" w:pos="0"/>
              </w:tabs>
              <w:spacing w:before="60" w:after="60"/>
            </w:pPr>
            <w:proofErr w:type="spellStart"/>
            <w:r>
              <w:t>Elabora</w:t>
            </w:r>
            <w:proofErr w:type="spellEnd"/>
            <w:r w:rsidR="00337EA7">
              <w:t xml:space="preserve"> </w:t>
            </w:r>
            <w:proofErr w:type="spellStart"/>
            <w:r w:rsidR="00337EA7">
              <w:t>arquivo</w:t>
            </w:r>
            <w:proofErr w:type="spellEnd"/>
            <w:r w:rsidR="00986A3B">
              <w:t xml:space="preserve"> </w:t>
            </w:r>
            <w:r>
              <w:t xml:space="preserve">de </w:t>
            </w:r>
            <w:proofErr w:type="spellStart"/>
            <w:r>
              <w:t>configuração</w:t>
            </w:r>
            <w:proofErr w:type="spellEnd"/>
          </w:p>
        </w:tc>
        <w:tc>
          <w:tcPr>
            <w:tcW w:w="1417" w:type="dxa"/>
          </w:tcPr>
          <w:p w14:paraId="77360C37" w14:textId="77777777" w:rsidR="006E3370" w:rsidRPr="00E60B6C" w:rsidRDefault="006E3370" w:rsidP="006850FF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r w:rsidRPr="00E60B6C">
              <w:t>Fluxo</w:t>
            </w:r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985" w:type="dxa"/>
          </w:tcPr>
          <w:p w14:paraId="6F7FA1F9" w14:textId="77777777" w:rsidR="006E3370" w:rsidRPr="00E60B6C" w:rsidRDefault="006E3370" w:rsidP="006850FF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2160" w:type="dxa"/>
          </w:tcPr>
          <w:p w14:paraId="0E75C160" w14:textId="77777777" w:rsidR="006E3370" w:rsidRPr="00E60B6C" w:rsidRDefault="006E3370" w:rsidP="006850FF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4226D55E" w14:textId="77777777" w:rsidR="006E3370" w:rsidRDefault="006E3370" w:rsidP="006E3370">
      <w:pPr>
        <w:pStyle w:val="EstiloinfoblueArialEsquerda095cm"/>
        <w:ind w:left="0"/>
      </w:pPr>
    </w:p>
    <w:p w14:paraId="66D45089" w14:textId="77777777" w:rsidR="00B531E4" w:rsidRDefault="00B531E4" w:rsidP="006E3370">
      <w:pPr>
        <w:pStyle w:val="EstiloinfoblueArialEsquerda095cm"/>
        <w:ind w:left="0"/>
      </w:pPr>
    </w:p>
    <w:p w14:paraId="7A228C5B" w14:textId="77777777" w:rsidR="00B531E4" w:rsidRPr="00BF5AE6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Caso de Uso 003</w:t>
      </w:r>
    </w:p>
    <w:p w14:paraId="1A6F712D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Nome</w:t>
      </w:r>
    </w:p>
    <w:p w14:paraId="40559766" w14:textId="77777777" w:rsidR="00B531E4" w:rsidRPr="00E7733F" w:rsidRDefault="00B531E4" w:rsidP="00B531E4">
      <w:pPr>
        <w:pStyle w:val="InfoBlue"/>
        <w:ind w:left="0"/>
      </w:pPr>
      <w:r>
        <w:tab/>
      </w:r>
      <w:r w:rsidR="00B02945">
        <w:t>Elaboração</w:t>
      </w:r>
      <w:r w:rsidR="00163BB0">
        <w:t xml:space="preserve"> do </w:t>
      </w:r>
      <w:r w:rsidR="00624938">
        <w:t xml:space="preserve">Arquivo </w:t>
      </w:r>
      <w:r w:rsidR="00B02945">
        <w:t xml:space="preserve">de </w:t>
      </w:r>
      <w:r w:rsidR="00624938">
        <w:t>Métricas</w:t>
      </w:r>
    </w:p>
    <w:p w14:paraId="2E9E0BE8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Descrição</w:t>
        </w:r>
      </w:smartTag>
    </w:p>
    <w:p w14:paraId="003B93AF" w14:textId="77777777" w:rsidR="00B531E4" w:rsidRDefault="00B531E4" w:rsidP="00B531E4">
      <w:pPr>
        <w:spacing w:before="120"/>
        <w:ind w:firstLine="720"/>
        <w:rPr>
          <w:lang w:val="pt-BR"/>
        </w:rPr>
      </w:pPr>
      <w:r w:rsidRPr="00CD7797">
        <w:rPr>
          <w:lang w:val="pt-BR"/>
        </w:rPr>
        <w:t>Est</w:t>
      </w:r>
      <w:r w:rsidR="0008012C">
        <w:rPr>
          <w:lang w:val="pt-BR"/>
        </w:rPr>
        <w:t xml:space="preserve">e caso de uso descreve a </w:t>
      </w:r>
      <w:r w:rsidR="00F53BAD">
        <w:rPr>
          <w:lang w:val="pt-BR"/>
        </w:rPr>
        <w:t>elaboração</w:t>
      </w:r>
      <w:r w:rsidR="00503685">
        <w:rPr>
          <w:lang w:val="pt-BR"/>
        </w:rPr>
        <w:t xml:space="preserve"> do arquivo onde </w:t>
      </w:r>
      <w:r w:rsidR="004A4EAD">
        <w:rPr>
          <w:lang w:val="pt-BR"/>
        </w:rPr>
        <w:t xml:space="preserve">que </w:t>
      </w:r>
      <w:r w:rsidR="00503685">
        <w:rPr>
          <w:lang w:val="pt-BR"/>
        </w:rPr>
        <w:t>estará disponível as métricas a serem avaliadas</w:t>
      </w:r>
      <w:r>
        <w:rPr>
          <w:lang w:val="pt-BR"/>
        </w:rPr>
        <w:t>.</w:t>
      </w:r>
      <w:r w:rsidR="00E90C38">
        <w:rPr>
          <w:lang w:val="pt-BR"/>
        </w:rPr>
        <w:t xml:space="preserve"> Como descrito no documento de Especificação de Requisitos, o nome desse arquivo deve </w:t>
      </w:r>
      <w:r w:rsidR="00F53BAD">
        <w:rPr>
          <w:lang w:val="pt-BR"/>
        </w:rPr>
        <w:t>pode ser um</w:t>
      </w:r>
      <w:r w:rsidR="00E90C38">
        <w:rPr>
          <w:lang w:val="pt-BR"/>
        </w:rPr>
        <w:t xml:space="preserve"> nome</w:t>
      </w:r>
      <w:r w:rsidR="00F53BAD">
        <w:rPr>
          <w:lang w:val="pt-BR"/>
        </w:rPr>
        <w:t xml:space="preserve"> qualque</w:t>
      </w:r>
      <w:r w:rsidR="00C550F6">
        <w:rPr>
          <w:lang w:val="pt-BR"/>
        </w:rPr>
        <w:t>r</w:t>
      </w:r>
      <w:r w:rsidR="00150F01">
        <w:rPr>
          <w:lang w:val="pt-BR"/>
        </w:rPr>
        <w:t>.</w:t>
      </w:r>
      <w:r w:rsidR="00B4580A">
        <w:rPr>
          <w:lang w:val="pt-BR"/>
        </w:rPr>
        <w:t xml:space="preserve"> </w:t>
      </w:r>
      <w:r w:rsidR="00E90C38">
        <w:rPr>
          <w:lang w:val="pt-BR"/>
        </w:rPr>
        <w:t>Exemplo:</w:t>
      </w:r>
    </w:p>
    <w:p w14:paraId="089D503B" w14:textId="77777777" w:rsidR="008A5C79" w:rsidRDefault="00E90C38" w:rsidP="008A5C79">
      <w:pPr>
        <w:spacing w:before="120"/>
        <w:ind w:firstLine="720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 xml:space="preserve">{Nome do </w:t>
      </w:r>
      <w:r w:rsidR="00F95D1F">
        <w:rPr>
          <w:rFonts w:ascii="Tahoma" w:hAnsi="Tahoma" w:cs="Tahoma"/>
          <w:lang w:val="pt-BR"/>
        </w:rPr>
        <w:t>arquivo</w:t>
      </w:r>
      <w:r>
        <w:rPr>
          <w:rFonts w:ascii="Tahoma" w:hAnsi="Tahoma" w:cs="Tahoma"/>
          <w:lang w:val="pt-BR"/>
        </w:rPr>
        <w:t>}</w:t>
      </w:r>
      <w:r w:rsidR="00F03AE0">
        <w:rPr>
          <w:rFonts w:ascii="Tahoma" w:hAnsi="Tahoma" w:cs="Tahoma"/>
          <w:lang w:val="pt-BR"/>
        </w:rPr>
        <w:t>.</w:t>
      </w:r>
      <w:r w:rsidR="00F95D1F">
        <w:rPr>
          <w:rFonts w:ascii="Tahoma" w:hAnsi="Tahoma" w:cs="Tahoma"/>
          <w:lang w:val="pt-BR"/>
        </w:rPr>
        <w:t>xml</w:t>
      </w:r>
    </w:p>
    <w:p w14:paraId="161BAEFF" w14:textId="77777777" w:rsidR="00B4580A" w:rsidRPr="00B4580A" w:rsidRDefault="00F03AE0" w:rsidP="00AE1920">
      <w:pPr>
        <w:spacing w:before="120"/>
        <w:ind w:firstLine="720"/>
        <w:rPr>
          <w:lang w:val="pt-BR"/>
        </w:rPr>
      </w:pPr>
      <w:r>
        <w:rPr>
          <w:lang w:val="pt-BR"/>
        </w:rPr>
        <w:t xml:space="preserve">A estrutura interna do arquivo é formada de uma </w:t>
      </w:r>
      <w:proofErr w:type="spellStart"/>
      <w:r>
        <w:rPr>
          <w:lang w:val="pt-BR"/>
        </w:rPr>
        <w:t>tag</w:t>
      </w:r>
      <w:proofErr w:type="spellEnd"/>
      <w:r>
        <w:rPr>
          <w:lang w:val="pt-BR"/>
        </w:rPr>
        <w:t xml:space="preserve"> contendo o Id do projeto e logo abaixo a lista com as métrica</w:t>
      </w:r>
      <w:r w:rsidR="009F7F7D">
        <w:rPr>
          <w:lang w:val="pt-BR"/>
        </w:rPr>
        <w:t>s</w:t>
      </w:r>
      <w:r>
        <w:rPr>
          <w:lang w:val="pt-BR"/>
        </w:rPr>
        <w:t xml:space="preserve">, lembrando que o nome da métrica deve ser idêntica </w:t>
      </w:r>
      <w:proofErr w:type="spellStart"/>
      <w:r>
        <w:rPr>
          <w:lang w:val="pt-BR"/>
        </w:rPr>
        <w:t>a</w:t>
      </w:r>
      <w:proofErr w:type="spellEnd"/>
      <w:r>
        <w:rPr>
          <w:lang w:val="pt-BR"/>
        </w:rPr>
        <w:t xml:space="preserve"> que está no arquivo de configuração</w:t>
      </w:r>
      <w:r w:rsidR="00B4580A" w:rsidRPr="00B4580A">
        <w:rPr>
          <w:lang w:val="pt-BR"/>
        </w:rPr>
        <w:t>.</w:t>
      </w:r>
    </w:p>
    <w:p w14:paraId="3F151A09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lastRenderedPageBreak/>
          <w:t>Atores</w:t>
        </w:r>
      </w:smartTag>
      <w:r>
        <w:rPr>
          <w:lang w:val="pt-BR"/>
        </w:rPr>
        <w:t xml:space="preserve"> Envolvidos</w:t>
      </w:r>
    </w:p>
    <w:p w14:paraId="279498B6" w14:textId="77777777" w:rsidR="002449AF" w:rsidRDefault="00B531E4" w:rsidP="00AE1920">
      <w:pPr>
        <w:pStyle w:val="InfoBlue"/>
        <w:ind w:left="0"/>
      </w:pPr>
      <w:r>
        <w:tab/>
        <w:t>Usuário do software</w:t>
      </w:r>
    </w:p>
    <w:p w14:paraId="0AB33A37" w14:textId="77777777" w:rsidR="00B531E4" w:rsidRDefault="00296CCF" w:rsidP="00B531E4">
      <w:pPr>
        <w:pStyle w:val="Ttulo2"/>
        <w:numPr>
          <w:ilvl w:val="0"/>
          <w:numId w:val="0"/>
        </w:numPr>
        <w:rPr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6704" behindDoc="1" locked="0" layoutInCell="1" allowOverlap="1" wp14:anchorId="72991EDE" wp14:editId="774210FF">
            <wp:simplePos x="0" y="0"/>
            <wp:positionH relativeFrom="column">
              <wp:posOffset>14605</wp:posOffset>
            </wp:positionH>
            <wp:positionV relativeFrom="paragraph">
              <wp:posOffset>262255</wp:posOffset>
            </wp:positionV>
            <wp:extent cx="5721985" cy="3221355"/>
            <wp:effectExtent l="0" t="0" r="0" b="0"/>
            <wp:wrapNone/>
            <wp:docPr id="9" name="Imagem 9" descr="Xml com met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Xml com metric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F11">
        <w:rPr>
          <w:lang w:val="pt-BR"/>
        </w:rPr>
        <w:t>Exemplo</w:t>
      </w:r>
    </w:p>
    <w:p w14:paraId="18CCF705" w14:textId="77777777" w:rsidR="00B531E4" w:rsidRDefault="00B531E4" w:rsidP="00B531E4">
      <w:pPr>
        <w:pStyle w:val="InfoBlue"/>
      </w:pPr>
    </w:p>
    <w:p w14:paraId="0A2D46A6" w14:textId="77777777" w:rsidR="00B531E4" w:rsidRDefault="00B531E4" w:rsidP="00B531E4">
      <w:pPr>
        <w:pStyle w:val="InfoBlue"/>
      </w:pPr>
    </w:p>
    <w:p w14:paraId="05FBFAE4" w14:textId="77777777" w:rsidR="00B531E4" w:rsidRDefault="00B531E4" w:rsidP="00B531E4">
      <w:pPr>
        <w:pStyle w:val="InfoBlue"/>
      </w:pPr>
    </w:p>
    <w:p w14:paraId="2ED4B33A" w14:textId="77777777" w:rsidR="00B531E4" w:rsidRDefault="00B531E4" w:rsidP="00B531E4">
      <w:pPr>
        <w:pStyle w:val="InfoBlue"/>
      </w:pPr>
    </w:p>
    <w:p w14:paraId="30EC8CF7" w14:textId="77777777" w:rsidR="00B531E4" w:rsidRDefault="00B531E4" w:rsidP="00B531E4">
      <w:pPr>
        <w:pStyle w:val="Corpodetexto"/>
        <w:rPr>
          <w:lang w:val="pt-BR"/>
        </w:rPr>
      </w:pPr>
    </w:p>
    <w:p w14:paraId="7DE8B1D9" w14:textId="77777777" w:rsidR="00A13E63" w:rsidRDefault="00A13E63" w:rsidP="00B531E4">
      <w:pPr>
        <w:pStyle w:val="Corpodetexto"/>
        <w:rPr>
          <w:lang w:val="pt-BR"/>
        </w:rPr>
      </w:pPr>
    </w:p>
    <w:p w14:paraId="62FBD508" w14:textId="77777777" w:rsidR="00A13E63" w:rsidRDefault="00A13E63" w:rsidP="00B531E4">
      <w:pPr>
        <w:pStyle w:val="Corpodetexto"/>
        <w:rPr>
          <w:lang w:val="pt-BR"/>
        </w:rPr>
      </w:pPr>
    </w:p>
    <w:p w14:paraId="72286FD7" w14:textId="77777777" w:rsidR="0080740E" w:rsidRDefault="0080740E" w:rsidP="00B531E4">
      <w:pPr>
        <w:pStyle w:val="Corpodetexto"/>
        <w:rPr>
          <w:lang w:val="pt-BR"/>
        </w:rPr>
      </w:pPr>
    </w:p>
    <w:p w14:paraId="14578671" w14:textId="77777777" w:rsidR="0080740E" w:rsidRDefault="0080740E" w:rsidP="00B531E4">
      <w:pPr>
        <w:pStyle w:val="Corpodetexto"/>
        <w:rPr>
          <w:lang w:val="pt-BR"/>
        </w:rPr>
      </w:pPr>
    </w:p>
    <w:p w14:paraId="7CCD4FEC" w14:textId="77777777" w:rsidR="0080740E" w:rsidRDefault="0080740E" w:rsidP="00B531E4">
      <w:pPr>
        <w:pStyle w:val="Corpodetexto"/>
        <w:rPr>
          <w:lang w:val="pt-BR"/>
        </w:rPr>
      </w:pPr>
    </w:p>
    <w:p w14:paraId="6B801DBF" w14:textId="77777777" w:rsidR="0080740E" w:rsidRDefault="0080740E" w:rsidP="00B531E4">
      <w:pPr>
        <w:pStyle w:val="Corpodetexto"/>
        <w:rPr>
          <w:lang w:val="pt-BR"/>
        </w:rPr>
      </w:pPr>
    </w:p>
    <w:p w14:paraId="2D0222E5" w14:textId="77777777" w:rsidR="0080740E" w:rsidRDefault="0080740E" w:rsidP="00B531E4">
      <w:pPr>
        <w:pStyle w:val="Corpodetexto"/>
        <w:rPr>
          <w:lang w:val="pt-BR"/>
        </w:rPr>
      </w:pPr>
    </w:p>
    <w:p w14:paraId="4601846E" w14:textId="77777777" w:rsidR="0080740E" w:rsidRDefault="0080740E" w:rsidP="00B531E4">
      <w:pPr>
        <w:pStyle w:val="Corpodetexto"/>
        <w:rPr>
          <w:lang w:val="pt-BR"/>
        </w:rPr>
      </w:pPr>
    </w:p>
    <w:p w14:paraId="4342569D" w14:textId="77777777" w:rsidR="0080740E" w:rsidRDefault="0080740E" w:rsidP="00B531E4">
      <w:pPr>
        <w:pStyle w:val="Corpodetexto"/>
        <w:rPr>
          <w:lang w:val="pt-BR"/>
        </w:rPr>
      </w:pPr>
    </w:p>
    <w:p w14:paraId="63019907" w14:textId="77777777" w:rsidR="0080740E" w:rsidRDefault="0080740E" w:rsidP="00B531E4">
      <w:pPr>
        <w:pStyle w:val="Corpodetexto"/>
        <w:rPr>
          <w:lang w:val="pt-BR"/>
        </w:rPr>
      </w:pPr>
    </w:p>
    <w:p w14:paraId="4F589322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Pré-condições</w:t>
      </w:r>
    </w:p>
    <w:p w14:paraId="14116748" w14:textId="77777777" w:rsidR="00D24BC4" w:rsidRPr="00D24BC4" w:rsidRDefault="00D24BC4" w:rsidP="00D24BC4">
      <w:pPr>
        <w:pStyle w:val="InfoBlue"/>
        <w:ind w:left="0"/>
      </w:pPr>
      <w:r>
        <w:tab/>
      </w:r>
      <w:r w:rsidR="008C3067">
        <w:t>Ter o feito upload do arquivo de configuração</w:t>
      </w:r>
      <w:r w:rsidR="00B531E4">
        <w:t>;</w:t>
      </w:r>
    </w:p>
    <w:p w14:paraId="7AB3E628" w14:textId="77777777" w:rsidR="00B531E4" w:rsidRDefault="00B531E4" w:rsidP="00B531E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Pós-condição</w:t>
      </w:r>
    </w:p>
    <w:p w14:paraId="629184CA" w14:textId="77777777" w:rsidR="00B531E4" w:rsidRDefault="00B531E4" w:rsidP="00B531E4">
      <w:pPr>
        <w:pStyle w:val="InfoBlue"/>
        <w:ind w:left="0"/>
      </w:pPr>
      <w:r>
        <w:tab/>
      </w:r>
      <w:r w:rsidR="00CB756C">
        <w:t>Upload do arquivo com as métricas</w:t>
      </w:r>
      <w:r>
        <w:t>;</w:t>
      </w:r>
    </w:p>
    <w:p w14:paraId="03A027C2" w14:textId="77777777" w:rsidR="00B531E4" w:rsidRPr="0031219B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2A1834">
        <w:rPr>
          <w:sz w:val="24"/>
          <w:szCs w:val="24"/>
          <w:lang w:val="pt-BR"/>
        </w:rPr>
        <w:t xml:space="preserve">Fluxos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</w:p>
    <w:p w14:paraId="3221DFF2" w14:textId="77777777" w:rsidR="00B531E4" w:rsidRPr="008D4F8F" w:rsidRDefault="00B531E4" w:rsidP="00B531E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Fluxo</w:t>
        </w:r>
      </w:smartTag>
      <w:r w:rsidRPr="007D1DE6">
        <w:rPr>
          <w:rFonts w:cs="Arial"/>
          <w:lang w:val="pt-BR"/>
        </w:rPr>
        <w:t xml:space="preserve"> Básico</w:t>
      </w:r>
    </w:p>
    <w:p w14:paraId="58990FAB" w14:textId="77777777" w:rsidR="00B531E4" w:rsidRPr="006516CB" w:rsidRDefault="00B531E4" w:rsidP="00B531E4">
      <w:pPr>
        <w:pStyle w:val="InfoBlue"/>
        <w:ind w:left="0"/>
      </w:pPr>
      <w:r>
        <w:tab/>
      </w:r>
      <w:r w:rsidRPr="006516CB">
        <w:t xml:space="preserve">1. </w:t>
      </w:r>
      <w:r w:rsidR="00223221">
        <w:t xml:space="preserve">Elabora </w:t>
      </w:r>
      <w:r w:rsidR="00722400">
        <w:t>arquivo com as métricas</w:t>
      </w:r>
      <w:r>
        <w:t>;</w:t>
      </w:r>
    </w:p>
    <w:p w14:paraId="02FAFB47" w14:textId="77777777" w:rsidR="00B531E4" w:rsidRPr="006516CB" w:rsidRDefault="00B531E4" w:rsidP="00B531E4">
      <w:pPr>
        <w:pStyle w:val="InfoBlue"/>
        <w:ind w:left="0"/>
      </w:pPr>
      <w:r>
        <w:tab/>
      </w:r>
      <w:r w:rsidR="00A97A15">
        <w:t>1.1</w:t>
      </w:r>
      <w:r w:rsidR="00E54BAD" w:rsidRPr="006516CB">
        <w:t xml:space="preserve">. </w:t>
      </w:r>
      <w:r w:rsidR="00223221">
        <w:t xml:space="preserve">Faz </w:t>
      </w:r>
      <w:proofErr w:type="spellStart"/>
      <w:r w:rsidR="00223221">
        <w:t>upload</w:t>
      </w:r>
      <w:r w:rsidR="00C60396">
        <w:t>ed</w:t>
      </w:r>
      <w:proofErr w:type="spellEnd"/>
      <w:r w:rsidR="00223221">
        <w:t xml:space="preserve"> do arquivo no software</w:t>
      </w:r>
      <w:r>
        <w:t>;</w:t>
      </w:r>
    </w:p>
    <w:p w14:paraId="71867256" w14:textId="77777777" w:rsidR="00B531E4" w:rsidRDefault="00B531E4" w:rsidP="00B531E4">
      <w:pPr>
        <w:pStyle w:val="InfoBlue"/>
        <w:ind w:left="0"/>
      </w:pPr>
      <w:r>
        <w:tab/>
      </w:r>
      <w:r w:rsidR="00A97A15">
        <w:t>1.2</w:t>
      </w:r>
      <w:r w:rsidRPr="006516CB">
        <w:t>.</w:t>
      </w:r>
      <w:r w:rsidR="00FB114A">
        <w:t xml:space="preserve"> </w:t>
      </w:r>
      <w:r w:rsidR="0020046A">
        <w:t xml:space="preserve">Software lê o arquivo e executa equação que </w:t>
      </w:r>
      <w:r w:rsidR="00223221">
        <w:t>foi definida no arquivo de configuração</w:t>
      </w:r>
      <w:r>
        <w:t>;</w:t>
      </w:r>
    </w:p>
    <w:p w14:paraId="4DDD3924" w14:textId="77777777" w:rsidR="00B531E4" w:rsidRDefault="00A97A15" w:rsidP="00B531E4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1.3</w:t>
      </w:r>
      <w:r w:rsidR="00EE55DB">
        <w:rPr>
          <w:lang w:val="pt-BR"/>
        </w:rPr>
        <w:t>. É exibido na tela de acompanhamento o resultado das operações feitas e definidas previamente</w:t>
      </w:r>
      <w:r w:rsidR="00B531E4">
        <w:rPr>
          <w:lang w:val="pt-BR"/>
        </w:rPr>
        <w:t>;</w:t>
      </w:r>
    </w:p>
    <w:p w14:paraId="3AE5FA36" w14:textId="77777777" w:rsidR="00B531E4" w:rsidRPr="00363BB8" w:rsidRDefault="00B531E4" w:rsidP="00B531E4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>Fluxo</w:t>
      </w:r>
      <w:r>
        <w:rPr>
          <w:rFonts w:cs="Arial"/>
          <w:lang w:val="pt-BR"/>
        </w:rPr>
        <w:t>s Alternativos</w:t>
      </w:r>
    </w:p>
    <w:p w14:paraId="23BCC52E" w14:textId="77777777" w:rsidR="00B531E4" w:rsidRDefault="00B531E4" w:rsidP="00B531E4">
      <w:pPr>
        <w:pStyle w:val="InfoBlue"/>
        <w:ind w:left="0"/>
      </w:pPr>
      <w:r>
        <w:tab/>
      </w:r>
      <w:r w:rsidR="00A97A15">
        <w:t>2</w:t>
      </w:r>
      <w:r w:rsidR="00017F49" w:rsidRPr="006516CB">
        <w:t xml:space="preserve">. </w:t>
      </w:r>
      <w:r w:rsidR="001D6A0A">
        <w:t>Elabora</w:t>
      </w:r>
      <w:r w:rsidR="00017F49">
        <w:t xml:space="preserve"> arquivo com as métricas;</w:t>
      </w:r>
    </w:p>
    <w:p w14:paraId="1BE54E34" w14:textId="77777777" w:rsidR="00B531E4" w:rsidRPr="006516CB" w:rsidRDefault="00B531E4" w:rsidP="00B531E4">
      <w:pPr>
        <w:pStyle w:val="InfoBlue"/>
        <w:ind w:left="0"/>
      </w:pPr>
      <w:r>
        <w:tab/>
      </w:r>
      <w:r w:rsidR="00A97A15">
        <w:t>2</w:t>
      </w:r>
      <w:r w:rsidRPr="006516CB">
        <w:t>.</w:t>
      </w:r>
      <w:r>
        <w:t>1</w:t>
      </w:r>
      <w:r w:rsidRPr="006516CB">
        <w:t xml:space="preserve"> </w:t>
      </w:r>
      <w:r w:rsidR="001D6A0A">
        <w:t xml:space="preserve">Faz </w:t>
      </w:r>
      <w:proofErr w:type="spellStart"/>
      <w:r w:rsidR="001D6A0A">
        <w:t>upload</w:t>
      </w:r>
      <w:r w:rsidR="00C60396">
        <w:t>ed</w:t>
      </w:r>
      <w:proofErr w:type="spellEnd"/>
      <w:r w:rsidR="001D6A0A">
        <w:t xml:space="preserve"> do arquivo no software</w:t>
      </w:r>
      <w:r w:rsidR="000E3AC9">
        <w:t>;</w:t>
      </w:r>
    </w:p>
    <w:p w14:paraId="46F5E839" w14:textId="77777777" w:rsidR="00B531E4" w:rsidRPr="006516CB" w:rsidRDefault="00A97A15" w:rsidP="00B531E4">
      <w:pPr>
        <w:pStyle w:val="InfoBlue"/>
        <w:ind w:left="0"/>
      </w:pPr>
      <w:r>
        <w:tab/>
        <w:t>2</w:t>
      </w:r>
      <w:r w:rsidR="00B531E4">
        <w:t xml:space="preserve">.2. </w:t>
      </w:r>
      <w:r w:rsidR="005733D6">
        <w:t>Software lê o arquivo e Aponta inconsistência na estrutura do mesmo</w:t>
      </w:r>
      <w:r w:rsidR="00B531E4">
        <w:t>;</w:t>
      </w:r>
    </w:p>
    <w:p w14:paraId="62DAA98C" w14:textId="77777777" w:rsidR="00B531E4" w:rsidRPr="00FF28FB" w:rsidRDefault="00A97A15" w:rsidP="00C7660D">
      <w:pPr>
        <w:pStyle w:val="InfoBlue"/>
        <w:ind w:left="0"/>
      </w:pPr>
      <w:r>
        <w:tab/>
        <w:t>2</w:t>
      </w:r>
      <w:r w:rsidR="00B531E4">
        <w:t>.</w:t>
      </w:r>
      <w:r w:rsidR="00B531E4" w:rsidRPr="006516CB">
        <w:t>3.</w:t>
      </w:r>
      <w:r w:rsidR="00B531E4">
        <w:t xml:space="preserve"> </w:t>
      </w:r>
      <w:r w:rsidR="00AF4930">
        <w:t>V</w:t>
      </w:r>
      <w:r w:rsidR="00DC4F7B">
        <w:t>olta para tela de Upload</w:t>
      </w:r>
      <w:r w:rsidR="00B531E4">
        <w:t>;</w:t>
      </w:r>
    </w:p>
    <w:p w14:paraId="79A74DB3" w14:textId="77777777" w:rsidR="00B531E4" w:rsidRPr="00496636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</w:p>
    <w:p w14:paraId="225CD72C" w14:textId="77777777" w:rsidR="00B531E4" w:rsidRPr="007D1DE6" w:rsidRDefault="00B531E4" w:rsidP="00B531E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</w:p>
    <w:p w14:paraId="5EB7724C" w14:textId="77777777" w:rsidR="00F911DB" w:rsidRPr="00CF5D25" w:rsidRDefault="00076500" w:rsidP="00260EF7">
      <w:pPr>
        <w:pStyle w:val="EstiloinfoblueArialEsquerda095cm"/>
        <w:ind w:left="0" w:firstLine="720"/>
      </w:pPr>
      <w:r>
        <w:t>Não possui;</w:t>
      </w:r>
    </w:p>
    <w:p w14:paraId="3EA8BA1B" w14:textId="77777777" w:rsidR="00B531E4" w:rsidRPr="007D1DE6" w:rsidRDefault="00B531E4" w:rsidP="00B531E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Extensão</w:t>
        </w:r>
      </w:smartTag>
    </w:p>
    <w:p w14:paraId="69F8783F" w14:textId="77777777" w:rsidR="00B531E4" w:rsidRPr="00CF5D25" w:rsidRDefault="003E0FBF" w:rsidP="00B531E4">
      <w:pPr>
        <w:pStyle w:val="EstiloinfoblueArialEsquerda095cm"/>
        <w:ind w:left="0" w:firstLine="720"/>
      </w:pPr>
      <w:r>
        <w:t xml:space="preserve">Tela de </w:t>
      </w:r>
      <w:r w:rsidR="00377625">
        <w:t>Cadastro de Projeto</w:t>
      </w:r>
    </w:p>
    <w:p w14:paraId="7C29EBF0" w14:textId="77777777" w:rsidR="00B531E4" w:rsidRPr="00496636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lastRenderedPageBreak/>
        <w:t>Requisitos Especiais</w:t>
      </w:r>
    </w:p>
    <w:p w14:paraId="6F4D5B55" w14:textId="77777777" w:rsidR="00B531E4" w:rsidRDefault="00583125" w:rsidP="00B531E4">
      <w:pPr>
        <w:pStyle w:val="EstiloinfoblueArialEsquerda095cm"/>
        <w:ind w:left="0" w:firstLine="720"/>
      </w:pPr>
      <w:r>
        <w:t>Arquivo deve seguir formato sugerido no documento de Especificação de Requisitos e estará disponível no manual do usuário</w:t>
      </w:r>
      <w:r w:rsidR="00B531E4">
        <w:t>;</w:t>
      </w:r>
    </w:p>
    <w:p w14:paraId="05B5C38B" w14:textId="77777777" w:rsidR="00606624" w:rsidRDefault="00606624" w:rsidP="00B531E4">
      <w:pPr>
        <w:pStyle w:val="EstiloinfoblueArialEsquerda095cm"/>
        <w:ind w:left="0" w:firstLine="720"/>
      </w:pPr>
    </w:p>
    <w:p w14:paraId="291B621F" w14:textId="77777777" w:rsidR="00B531E4" w:rsidRDefault="00B531E4" w:rsidP="00B531E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9D118F">
        <w:rPr>
          <w:sz w:val="24"/>
          <w:szCs w:val="24"/>
          <w:lang w:val="pt-BR"/>
        </w:rPr>
        <w:t>Cenários</w:t>
      </w:r>
    </w:p>
    <w:p w14:paraId="1A9002B3" w14:textId="77777777" w:rsidR="00B531E4" w:rsidRPr="00CD57F2" w:rsidRDefault="00B531E4" w:rsidP="00B531E4">
      <w:pPr>
        <w:rPr>
          <w:lang w:val="pt-BR"/>
        </w:rPr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2588"/>
        <w:gridCol w:w="1843"/>
        <w:gridCol w:w="1417"/>
        <w:gridCol w:w="2586"/>
      </w:tblGrid>
      <w:tr w:rsidR="00B531E4" w:rsidRPr="00D71C58" w14:paraId="2C76B799" w14:textId="77777777" w:rsidTr="00531F46">
        <w:tc>
          <w:tcPr>
            <w:tcW w:w="497" w:type="dxa"/>
          </w:tcPr>
          <w:p w14:paraId="21C452CA" w14:textId="77777777" w:rsidR="00B531E4" w:rsidRPr="00CD4D50" w:rsidRDefault="00B531E4" w:rsidP="00D83F9B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2588" w:type="dxa"/>
          </w:tcPr>
          <w:p w14:paraId="03A8C6FC" w14:textId="77777777" w:rsidR="00B531E4" w:rsidRPr="00CD4D50" w:rsidRDefault="00B531E4" w:rsidP="00D83F9B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smartTag w:uri="schemas-houaiss/mini" w:element="verbetes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846" w:type="dxa"/>
            <w:gridSpan w:val="3"/>
          </w:tcPr>
          <w:p w14:paraId="7CE65C7A" w14:textId="77777777" w:rsidR="00B531E4" w:rsidRPr="00CD4D50" w:rsidRDefault="00B531E4" w:rsidP="00D83F9B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B531E4" w:rsidRPr="00CD4D50" w14:paraId="3E084FAA" w14:textId="77777777" w:rsidTr="002E50F1">
        <w:tc>
          <w:tcPr>
            <w:tcW w:w="497" w:type="dxa"/>
          </w:tcPr>
          <w:p w14:paraId="616E250C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2588" w:type="dxa"/>
          </w:tcPr>
          <w:p w14:paraId="59902D9A" w14:textId="77777777" w:rsidR="00B531E4" w:rsidRPr="0026771C" w:rsidRDefault="00531F46" w:rsidP="0072146F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26771C">
              <w:rPr>
                <w:lang w:val="pt-BR"/>
              </w:rPr>
              <w:t xml:space="preserve">Criação e </w:t>
            </w:r>
            <w:r w:rsidR="0072146F" w:rsidRPr="0026771C">
              <w:rPr>
                <w:lang w:val="pt-BR"/>
              </w:rPr>
              <w:t>upload</w:t>
            </w:r>
            <w:r w:rsidRPr="0026771C">
              <w:rPr>
                <w:lang w:val="pt-BR"/>
              </w:rPr>
              <w:t xml:space="preserve"> do Arquivo</w:t>
            </w:r>
          </w:p>
        </w:tc>
        <w:tc>
          <w:tcPr>
            <w:tcW w:w="1843" w:type="dxa"/>
          </w:tcPr>
          <w:p w14:paraId="0B324A89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417" w:type="dxa"/>
          </w:tcPr>
          <w:p w14:paraId="2362183A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2586" w:type="dxa"/>
          </w:tcPr>
          <w:p w14:paraId="0548343A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="00B531E4" w:rsidRPr="00CD4D50" w14:paraId="5149967B" w14:textId="77777777" w:rsidTr="002E50F1">
        <w:tc>
          <w:tcPr>
            <w:tcW w:w="497" w:type="dxa"/>
          </w:tcPr>
          <w:p w14:paraId="5FE5083E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C2</w:t>
            </w:r>
          </w:p>
        </w:tc>
        <w:tc>
          <w:tcPr>
            <w:tcW w:w="2588" w:type="dxa"/>
          </w:tcPr>
          <w:p w14:paraId="707A2A68" w14:textId="77777777" w:rsidR="00B531E4" w:rsidRPr="00E60B6C" w:rsidRDefault="005C2DC7" w:rsidP="00D83F9B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>
              <w:rPr>
                <w:lang w:val="pt-BR"/>
              </w:rPr>
              <w:t>Inconsistência</w:t>
            </w:r>
            <w:r w:rsidR="00531F46">
              <w:rPr>
                <w:lang w:val="pt-BR"/>
              </w:rPr>
              <w:t xml:space="preserve"> no Arquivo</w:t>
            </w:r>
          </w:p>
        </w:tc>
        <w:tc>
          <w:tcPr>
            <w:tcW w:w="1843" w:type="dxa"/>
          </w:tcPr>
          <w:p w14:paraId="19B9C99A" w14:textId="77777777" w:rsidR="00B531E4" w:rsidRPr="00E60B6C" w:rsidRDefault="002E50F1" w:rsidP="00D83F9B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Alternativo</w:t>
            </w:r>
            <w:r w:rsidR="00366438">
              <w:t xml:space="preserve"> 2</w:t>
            </w:r>
          </w:p>
        </w:tc>
        <w:tc>
          <w:tcPr>
            <w:tcW w:w="1417" w:type="dxa"/>
          </w:tcPr>
          <w:p w14:paraId="0777C921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2586" w:type="dxa"/>
          </w:tcPr>
          <w:p w14:paraId="196BA299" w14:textId="77777777" w:rsidR="00B531E4" w:rsidRPr="00E60B6C" w:rsidRDefault="00B531E4" w:rsidP="00D83F9B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0F1ED0CB" w14:textId="77777777" w:rsidR="00B531E4" w:rsidRDefault="00B531E4" w:rsidP="006E3370">
      <w:pPr>
        <w:pStyle w:val="EstiloinfoblueArialEsquerda095cm"/>
        <w:ind w:left="0"/>
      </w:pPr>
    </w:p>
    <w:p w14:paraId="2C3CA2A3" w14:textId="77777777" w:rsidR="00D71C58" w:rsidRDefault="00D71C58" w:rsidP="006E3370">
      <w:pPr>
        <w:pStyle w:val="EstiloinfoblueArialEsquerda095cm"/>
        <w:ind w:left="0"/>
      </w:pPr>
    </w:p>
    <w:p w14:paraId="2D38051B" w14:textId="77777777" w:rsidR="00F25D24" w:rsidRPr="00BF5AE6" w:rsidRDefault="00F25D24" w:rsidP="00F25D2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Caso de Uso</w:t>
      </w:r>
      <w:r w:rsidR="00E505D5">
        <w:rPr>
          <w:sz w:val="24"/>
          <w:szCs w:val="24"/>
          <w:lang w:val="pt-BR"/>
        </w:rPr>
        <w:t xml:space="preserve"> 004</w:t>
      </w:r>
    </w:p>
    <w:p w14:paraId="5928B7FF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Nome</w:t>
      </w:r>
    </w:p>
    <w:p w14:paraId="0A278DA7" w14:textId="77777777" w:rsidR="00F25D24" w:rsidRPr="00E7733F" w:rsidRDefault="00F25D24" w:rsidP="00F25D24">
      <w:pPr>
        <w:pStyle w:val="InfoBlue"/>
        <w:ind w:left="0"/>
      </w:pPr>
      <w:r>
        <w:tab/>
      </w:r>
      <w:r w:rsidR="00BC592E">
        <w:t>Cadastro de Projeto</w:t>
      </w:r>
    </w:p>
    <w:p w14:paraId="2A71F53E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Descrição</w:t>
        </w:r>
      </w:smartTag>
    </w:p>
    <w:p w14:paraId="70DA207D" w14:textId="77777777" w:rsidR="000E21FE" w:rsidRDefault="00F25D24" w:rsidP="00F25D24">
      <w:pPr>
        <w:spacing w:before="120"/>
        <w:ind w:firstLine="720"/>
        <w:rPr>
          <w:lang w:val="pt-BR"/>
        </w:rPr>
      </w:pPr>
      <w:r w:rsidRPr="00CD7797">
        <w:rPr>
          <w:lang w:val="pt-BR"/>
        </w:rPr>
        <w:t xml:space="preserve">Este caso de uso descreve como deve ocorrer </w:t>
      </w:r>
      <w:r w:rsidR="00E879DD">
        <w:rPr>
          <w:lang w:val="pt-BR"/>
        </w:rPr>
        <w:t>o cadastro de um novo projeto</w:t>
      </w:r>
      <w:r w:rsidR="000E21FE">
        <w:rPr>
          <w:lang w:val="pt-BR"/>
        </w:rPr>
        <w:t xml:space="preserve"> e qual padrão seguir</w:t>
      </w:r>
      <w:r>
        <w:rPr>
          <w:lang w:val="pt-BR"/>
        </w:rPr>
        <w:t>.</w:t>
      </w:r>
      <w:r w:rsidR="00A25AC1">
        <w:rPr>
          <w:lang w:val="pt-BR"/>
        </w:rPr>
        <w:t xml:space="preserve"> O nome cadastrado para o </w:t>
      </w:r>
      <w:r w:rsidR="00E262E1">
        <w:rPr>
          <w:lang w:val="pt-BR"/>
        </w:rPr>
        <w:t xml:space="preserve">novo </w:t>
      </w:r>
      <w:r w:rsidR="00A25AC1">
        <w:rPr>
          <w:lang w:val="pt-BR"/>
        </w:rPr>
        <w:t xml:space="preserve">projeto deve ser o mesmo </w:t>
      </w:r>
      <w:r w:rsidR="0029346F">
        <w:rPr>
          <w:lang w:val="pt-BR"/>
        </w:rPr>
        <w:t>usado</w:t>
      </w:r>
      <w:r w:rsidR="0037571E">
        <w:rPr>
          <w:lang w:val="pt-BR"/>
        </w:rPr>
        <w:t xml:space="preserve"> para a criação do arquivo </w:t>
      </w:r>
      <w:r w:rsidR="0029346F">
        <w:rPr>
          <w:lang w:val="pt-BR"/>
        </w:rPr>
        <w:t>de configuração do projeto</w:t>
      </w:r>
      <w:r w:rsidR="000E21FE">
        <w:rPr>
          <w:lang w:val="pt-BR"/>
        </w:rPr>
        <w:t xml:space="preserve">, ou seja, se o nome do projeto for </w:t>
      </w:r>
      <w:proofErr w:type="spellStart"/>
      <w:r w:rsidR="000E21FE" w:rsidRPr="004D4E45">
        <w:rPr>
          <w:u w:val="single"/>
          <w:lang w:val="pt-BR"/>
        </w:rPr>
        <w:t>visib</w:t>
      </w:r>
      <w:proofErr w:type="spellEnd"/>
      <w:r w:rsidR="000E21FE">
        <w:rPr>
          <w:lang w:val="pt-BR"/>
        </w:rPr>
        <w:t xml:space="preserve">, o arquivo com as </w:t>
      </w:r>
      <w:r w:rsidR="0029346F">
        <w:rPr>
          <w:lang w:val="pt-BR"/>
        </w:rPr>
        <w:t>configurações</w:t>
      </w:r>
      <w:r w:rsidR="000E21FE">
        <w:rPr>
          <w:lang w:val="pt-BR"/>
        </w:rPr>
        <w:t xml:space="preserve"> deve estar nomeado da seguinte forma: </w:t>
      </w:r>
    </w:p>
    <w:p w14:paraId="7B1D5ADC" w14:textId="77777777" w:rsidR="00F25D24" w:rsidRPr="00CD7797" w:rsidRDefault="008B5263" w:rsidP="00F25D24">
      <w:pPr>
        <w:spacing w:before="120"/>
        <w:ind w:firstLine="720"/>
        <w:rPr>
          <w:rFonts w:ascii="Tahoma" w:hAnsi="Tahoma" w:cs="Tahoma"/>
          <w:sz w:val="52"/>
          <w:szCs w:val="52"/>
          <w:lang w:val="pt-BR"/>
        </w:rPr>
      </w:pPr>
      <w:r>
        <w:rPr>
          <w:lang w:val="pt-BR"/>
        </w:rPr>
        <w:t>v</w:t>
      </w:r>
      <w:r w:rsidR="000E21FE">
        <w:rPr>
          <w:lang w:val="pt-BR"/>
        </w:rPr>
        <w:t>isib</w:t>
      </w:r>
      <w:r w:rsidR="0029346F">
        <w:rPr>
          <w:lang w:val="pt-BR"/>
        </w:rPr>
        <w:t>.xml</w:t>
      </w:r>
    </w:p>
    <w:p w14:paraId="3033A914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Atores</w:t>
        </w:r>
      </w:smartTag>
      <w:r>
        <w:rPr>
          <w:lang w:val="pt-BR"/>
        </w:rPr>
        <w:t xml:space="preserve"> Envolvidos</w:t>
      </w:r>
    </w:p>
    <w:p w14:paraId="48EA212F" w14:textId="77777777" w:rsidR="00F25D24" w:rsidRDefault="00F25D24" w:rsidP="00F25D24">
      <w:pPr>
        <w:pStyle w:val="InfoBlue"/>
        <w:ind w:left="0"/>
      </w:pPr>
      <w:r>
        <w:tab/>
        <w:t>Usuário do software</w:t>
      </w:r>
    </w:p>
    <w:p w14:paraId="5907D566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Protótipo</w:t>
      </w:r>
    </w:p>
    <w:p w14:paraId="1C929548" w14:textId="77777777" w:rsidR="00F25D24" w:rsidRDefault="00296CCF" w:rsidP="00F25D24">
      <w:pPr>
        <w:pStyle w:val="InfoBlue"/>
      </w:pPr>
      <w:r>
        <w:rPr>
          <w:noProof/>
          <w:lang w:eastAsia="pt-BR"/>
        </w:rPr>
        <w:drawing>
          <wp:anchor distT="0" distB="0" distL="114300" distR="114300" simplePos="0" relativeHeight="251658752" behindDoc="1" locked="0" layoutInCell="1" allowOverlap="1" wp14:anchorId="3C930BA3" wp14:editId="70322F93">
            <wp:simplePos x="0" y="0"/>
            <wp:positionH relativeFrom="column">
              <wp:posOffset>173355</wp:posOffset>
            </wp:positionH>
            <wp:positionV relativeFrom="paragraph">
              <wp:posOffset>1905</wp:posOffset>
            </wp:positionV>
            <wp:extent cx="5728970" cy="3283585"/>
            <wp:effectExtent l="0" t="0" r="0" b="0"/>
            <wp:wrapNone/>
            <wp:docPr id="11" name="Imagem 11" descr="Cadastro de Projet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dastro de Projeto_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59BDC" w14:textId="77777777" w:rsidR="00CD58ED" w:rsidRDefault="00CD58ED" w:rsidP="00CD58ED">
      <w:pPr>
        <w:pStyle w:val="Corpodetexto"/>
        <w:rPr>
          <w:lang w:val="pt-BR"/>
        </w:rPr>
      </w:pPr>
    </w:p>
    <w:p w14:paraId="40E9234F" w14:textId="77777777" w:rsidR="00CD58ED" w:rsidRDefault="00CD58ED" w:rsidP="00CD58ED">
      <w:pPr>
        <w:pStyle w:val="Corpodetexto"/>
        <w:rPr>
          <w:lang w:val="pt-BR"/>
        </w:rPr>
      </w:pPr>
    </w:p>
    <w:p w14:paraId="4AFC661D" w14:textId="77777777" w:rsidR="00CD58ED" w:rsidRDefault="00CD58ED" w:rsidP="00CD58ED">
      <w:pPr>
        <w:pStyle w:val="Corpodetexto"/>
        <w:rPr>
          <w:lang w:val="pt-BR"/>
        </w:rPr>
      </w:pPr>
    </w:p>
    <w:p w14:paraId="4FE64D43" w14:textId="77777777" w:rsidR="00CD58ED" w:rsidRDefault="00CD58ED" w:rsidP="00CD58ED">
      <w:pPr>
        <w:pStyle w:val="Corpodetexto"/>
        <w:rPr>
          <w:lang w:val="pt-BR"/>
        </w:rPr>
      </w:pPr>
    </w:p>
    <w:p w14:paraId="512EDE4D" w14:textId="77777777" w:rsidR="00CD58ED" w:rsidRDefault="00CD58ED" w:rsidP="00CD58ED">
      <w:pPr>
        <w:pStyle w:val="Corpodetexto"/>
        <w:rPr>
          <w:lang w:val="pt-BR"/>
        </w:rPr>
      </w:pPr>
    </w:p>
    <w:p w14:paraId="0E131D72" w14:textId="77777777" w:rsidR="00CD58ED" w:rsidRPr="00CD58ED" w:rsidRDefault="00CD58ED" w:rsidP="00CD58ED">
      <w:pPr>
        <w:pStyle w:val="Corpodetexto"/>
        <w:rPr>
          <w:lang w:val="pt-BR"/>
        </w:rPr>
      </w:pPr>
    </w:p>
    <w:p w14:paraId="0E5D605B" w14:textId="77777777" w:rsidR="00D02067" w:rsidRDefault="00D02067" w:rsidP="00F25D24">
      <w:pPr>
        <w:pStyle w:val="Ttulo2"/>
        <w:numPr>
          <w:ilvl w:val="0"/>
          <w:numId w:val="0"/>
        </w:numPr>
        <w:rPr>
          <w:rFonts w:ascii="Times New Roman" w:hAnsi="Times New Roman"/>
          <w:b w:val="0"/>
          <w:bCs w:val="0"/>
          <w:lang w:val="pt-BR"/>
        </w:rPr>
      </w:pPr>
    </w:p>
    <w:p w14:paraId="2F46308B" w14:textId="77777777" w:rsidR="00CD58ED" w:rsidRDefault="00CD58ED" w:rsidP="00CD58ED">
      <w:pPr>
        <w:rPr>
          <w:lang w:val="pt-BR"/>
        </w:rPr>
      </w:pPr>
    </w:p>
    <w:p w14:paraId="32C101CA" w14:textId="77777777" w:rsidR="00CD58ED" w:rsidRDefault="00CD58ED" w:rsidP="00CD58ED">
      <w:pPr>
        <w:rPr>
          <w:lang w:val="pt-BR"/>
        </w:rPr>
      </w:pPr>
    </w:p>
    <w:p w14:paraId="316E6C30" w14:textId="77777777" w:rsidR="00CD58ED" w:rsidRDefault="00CD58ED" w:rsidP="00CD58ED">
      <w:pPr>
        <w:rPr>
          <w:lang w:val="pt-BR"/>
        </w:rPr>
      </w:pPr>
    </w:p>
    <w:p w14:paraId="7439440D" w14:textId="77777777" w:rsidR="00CD58ED" w:rsidRDefault="00CD58ED" w:rsidP="00CD58ED">
      <w:pPr>
        <w:rPr>
          <w:lang w:val="pt-BR"/>
        </w:rPr>
      </w:pPr>
    </w:p>
    <w:p w14:paraId="53F4A606" w14:textId="77777777" w:rsidR="00CD58ED" w:rsidRDefault="00CD58ED" w:rsidP="00CD58ED">
      <w:pPr>
        <w:rPr>
          <w:lang w:val="pt-BR"/>
        </w:rPr>
      </w:pPr>
    </w:p>
    <w:p w14:paraId="6B922565" w14:textId="77777777" w:rsidR="00CD58ED" w:rsidRDefault="00CD58ED" w:rsidP="00CD58ED">
      <w:pPr>
        <w:rPr>
          <w:lang w:val="pt-BR"/>
        </w:rPr>
      </w:pPr>
    </w:p>
    <w:p w14:paraId="60B17F23" w14:textId="77777777" w:rsidR="00CD58ED" w:rsidRDefault="00CD58ED" w:rsidP="00CD58ED">
      <w:pPr>
        <w:rPr>
          <w:lang w:val="pt-BR"/>
        </w:rPr>
      </w:pPr>
    </w:p>
    <w:p w14:paraId="14674DD7" w14:textId="77777777" w:rsidR="00CD58ED" w:rsidRDefault="00CD58ED" w:rsidP="00CD58ED">
      <w:pPr>
        <w:rPr>
          <w:lang w:val="pt-BR"/>
        </w:rPr>
      </w:pPr>
    </w:p>
    <w:p w14:paraId="5A21E8B3" w14:textId="77777777" w:rsidR="00CD58ED" w:rsidRDefault="00CD58ED" w:rsidP="00CD58ED">
      <w:pPr>
        <w:rPr>
          <w:lang w:val="pt-BR"/>
        </w:rPr>
      </w:pPr>
    </w:p>
    <w:p w14:paraId="61E912B0" w14:textId="77777777" w:rsidR="002D00E5" w:rsidRPr="00CD58ED" w:rsidRDefault="002D00E5" w:rsidP="00CD58ED">
      <w:pPr>
        <w:rPr>
          <w:lang w:val="pt-BR"/>
        </w:rPr>
      </w:pPr>
    </w:p>
    <w:p w14:paraId="457EC6D9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Pré-condições</w:t>
      </w:r>
    </w:p>
    <w:p w14:paraId="2B9F55AA" w14:textId="77777777" w:rsidR="00192D1B" w:rsidRDefault="00F25D24" w:rsidP="00192D1B">
      <w:pPr>
        <w:pStyle w:val="InfoBlue"/>
        <w:ind w:left="0"/>
      </w:pPr>
      <w:r>
        <w:tab/>
      </w:r>
      <w:r w:rsidR="00040B8A">
        <w:t>Elaboração do arquivo de configuração</w:t>
      </w:r>
      <w:r>
        <w:t>;</w:t>
      </w:r>
    </w:p>
    <w:p w14:paraId="1AA624A4" w14:textId="77777777" w:rsidR="00F25D24" w:rsidRDefault="00F25D24" w:rsidP="00F25D24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lastRenderedPageBreak/>
        <w:t>Pós-condição</w:t>
      </w:r>
    </w:p>
    <w:p w14:paraId="72D85ECC" w14:textId="77777777" w:rsidR="00F25D24" w:rsidRDefault="00F25D24" w:rsidP="00F25D24">
      <w:pPr>
        <w:pStyle w:val="InfoBlue"/>
        <w:ind w:left="0"/>
      </w:pPr>
      <w:r>
        <w:tab/>
      </w:r>
      <w:r w:rsidR="009F5517">
        <w:t>Projeto cadastrado com sucesso</w:t>
      </w:r>
      <w:r>
        <w:t>;</w:t>
      </w:r>
    </w:p>
    <w:p w14:paraId="71B9B34A" w14:textId="77777777" w:rsidR="00F25D24" w:rsidRPr="00EA371C" w:rsidRDefault="00F25D24" w:rsidP="00F25D24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D828AE">
        <w:rPr>
          <w:lang w:val="pt-BR"/>
        </w:rPr>
        <w:t xml:space="preserve">Ir para tela de </w:t>
      </w:r>
      <w:r w:rsidR="00DC7E95">
        <w:rPr>
          <w:lang w:val="pt-BR"/>
        </w:rPr>
        <w:t>acompanhamento</w:t>
      </w:r>
      <w:r>
        <w:rPr>
          <w:lang w:val="pt-BR"/>
        </w:rPr>
        <w:t>;</w:t>
      </w:r>
    </w:p>
    <w:p w14:paraId="7C200F65" w14:textId="77777777" w:rsidR="00F25D24" w:rsidRPr="0031219B" w:rsidRDefault="00F25D24" w:rsidP="00F25D2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smartTag w:uri="schemas-houaiss/mini" w:element="verbetes">
        <w:r w:rsidRPr="002A1834">
          <w:rPr>
            <w:sz w:val="24"/>
            <w:szCs w:val="24"/>
            <w:lang w:val="pt-BR"/>
          </w:rPr>
          <w:t>Fluxos</w:t>
        </w:r>
      </w:smartTag>
      <w:r w:rsidRPr="002A1834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</w:p>
    <w:p w14:paraId="74FB9D15" w14:textId="77777777" w:rsidR="00F25D24" w:rsidRPr="008D4F8F" w:rsidRDefault="00F25D24" w:rsidP="00F25D2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Fluxo</w:t>
        </w:r>
      </w:smartTag>
      <w:r w:rsidRPr="007D1DE6">
        <w:rPr>
          <w:rFonts w:cs="Arial"/>
          <w:lang w:val="pt-BR"/>
        </w:rPr>
        <w:t xml:space="preserve"> Básico</w:t>
      </w:r>
    </w:p>
    <w:p w14:paraId="73C63785" w14:textId="77777777" w:rsidR="00F25D24" w:rsidRPr="006516CB" w:rsidRDefault="00F25D24" w:rsidP="00F25D24">
      <w:pPr>
        <w:pStyle w:val="InfoBlue"/>
        <w:ind w:left="0"/>
      </w:pPr>
      <w:r>
        <w:tab/>
      </w:r>
      <w:r w:rsidRPr="006516CB">
        <w:t xml:space="preserve">1. </w:t>
      </w:r>
      <w:r w:rsidR="008B7EED">
        <w:t xml:space="preserve">Ir </w:t>
      </w:r>
      <w:r w:rsidR="000C2855">
        <w:t>para tela de Cadastro de Projeto</w:t>
      </w:r>
      <w:r>
        <w:t>;</w:t>
      </w:r>
    </w:p>
    <w:p w14:paraId="164CE420" w14:textId="77777777" w:rsidR="00F25D24" w:rsidRPr="006516CB" w:rsidRDefault="00F25D24" w:rsidP="00F25D24">
      <w:pPr>
        <w:pStyle w:val="InfoBlue"/>
        <w:ind w:left="0"/>
      </w:pPr>
      <w:r>
        <w:tab/>
      </w:r>
      <w:r w:rsidR="00BD74B2">
        <w:t>1.1</w:t>
      </w:r>
      <w:r w:rsidRPr="006516CB">
        <w:t xml:space="preserve">. </w:t>
      </w:r>
      <w:r w:rsidR="008B7EED">
        <w:t xml:space="preserve">Preencher </w:t>
      </w:r>
      <w:r w:rsidR="00312CFA">
        <w:t xml:space="preserve">o </w:t>
      </w:r>
      <w:r w:rsidR="008B7EED">
        <w:t>campos referentes ao nome do projeto</w:t>
      </w:r>
      <w:r>
        <w:t>;</w:t>
      </w:r>
    </w:p>
    <w:p w14:paraId="1ED86E61" w14:textId="77777777" w:rsidR="00F25D24" w:rsidRDefault="00F25D24" w:rsidP="00F25D24">
      <w:pPr>
        <w:pStyle w:val="InfoBlue"/>
        <w:ind w:left="0"/>
      </w:pPr>
      <w:r>
        <w:tab/>
      </w:r>
      <w:r w:rsidR="00BD74B2">
        <w:t>1.2</w:t>
      </w:r>
      <w:r w:rsidRPr="006516CB">
        <w:t>.</w:t>
      </w:r>
      <w:r>
        <w:t xml:space="preserve"> </w:t>
      </w:r>
      <w:r w:rsidR="00312CFA">
        <w:t xml:space="preserve">Fazer </w:t>
      </w:r>
      <w:proofErr w:type="spellStart"/>
      <w:r w:rsidR="00312CFA">
        <w:t>uploaded</w:t>
      </w:r>
      <w:proofErr w:type="spellEnd"/>
      <w:r w:rsidR="00312CFA">
        <w:t xml:space="preserve"> do arquivo de configuração</w:t>
      </w:r>
      <w:r>
        <w:t>;</w:t>
      </w:r>
    </w:p>
    <w:p w14:paraId="700F2F0A" w14:textId="77777777" w:rsidR="009072FB" w:rsidRDefault="00F25D24" w:rsidP="009072FB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BD74B2">
        <w:rPr>
          <w:lang w:val="pt-BR"/>
        </w:rPr>
        <w:t>1.3</w:t>
      </w:r>
      <w:r>
        <w:rPr>
          <w:lang w:val="pt-BR"/>
        </w:rPr>
        <w:t>.</w:t>
      </w:r>
      <w:r w:rsidR="00643C49">
        <w:rPr>
          <w:lang w:val="pt-BR"/>
        </w:rPr>
        <w:t xml:space="preserve"> </w:t>
      </w:r>
      <w:r w:rsidR="003C7671">
        <w:rPr>
          <w:lang w:val="pt-BR"/>
        </w:rPr>
        <w:t xml:space="preserve">Caso exista, fazer </w:t>
      </w:r>
      <w:proofErr w:type="spellStart"/>
      <w:r w:rsidR="003C7671">
        <w:rPr>
          <w:lang w:val="pt-BR"/>
        </w:rPr>
        <w:t>uploaded</w:t>
      </w:r>
      <w:proofErr w:type="spellEnd"/>
      <w:r w:rsidR="003C7671">
        <w:rPr>
          <w:lang w:val="pt-BR"/>
        </w:rPr>
        <w:t xml:space="preserve"> do arquivo com as métricas</w:t>
      </w:r>
      <w:r>
        <w:rPr>
          <w:lang w:val="pt-BR"/>
        </w:rPr>
        <w:t>;</w:t>
      </w:r>
    </w:p>
    <w:p w14:paraId="118C8E7E" w14:textId="77777777" w:rsidR="009072FB" w:rsidRDefault="009072FB" w:rsidP="009072FB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1.4. Ir para tela de acompanhamento de projeto;</w:t>
      </w:r>
    </w:p>
    <w:p w14:paraId="584334FD" w14:textId="77777777" w:rsidR="00F25D24" w:rsidRPr="00363BB8" w:rsidRDefault="00F25D24" w:rsidP="00F25D24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>Fluxo</w:t>
      </w:r>
      <w:r>
        <w:rPr>
          <w:rFonts w:cs="Arial"/>
          <w:lang w:val="pt-BR"/>
        </w:rPr>
        <w:t>s Alternativos</w:t>
      </w:r>
    </w:p>
    <w:p w14:paraId="2554B71D" w14:textId="77777777" w:rsidR="00F25D24" w:rsidRDefault="00F25D24" w:rsidP="00F25D24">
      <w:pPr>
        <w:pStyle w:val="InfoBlue"/>
        <w:ind w:left="0"/>
      </w:pPr>
      <w:r>
        <w:tab/>
      </w:r>
      <w:r w:rsidR="00BD74B2">
        <w:t>2</w:t>
      </w:r>
      <w:r w:rsidRPr="006516CB">
        <w:t xml:space="preserve">. </w:t>
      </w:r>
      <w:r w:rsidR="00222880">
        <w:t xml:space="preserve">Ir para tela </w:t>
      </w:r>
      <w:r w:rsidR="0055484B">
        <w:t>inicial</w:t>
      </w:r>
      <w:r w:rsidR="00222880">
        <w:t>;</w:t>
      </w:r>
      <w:r w:rsidR="00084D17">
        <w:t xml:space="preserve"> </w:t>
      </w:r>
    </w:p>
    <w:p w14:paraId="3E0187E9" w14:textId="77777777" w:rsidR="00F25D24" w:rsidRPr="006516CB" w:rsidRDefault="00F25D24" w:rsidP="00F25D24">
      <w:pPr>
        <w:pStyle w:val="InfoBlue"/>
        <w:ind w:left="0"/>
      </w:pPr>
      <w:r>
        <w:tab/>
      </w:r>
      <w:r w:rsidR="00BD74B2">
        <w:t>2</w:t>
      </w:r>
      <w:r w:rsidRPr="006516CB">
        <w:t>.</w:t>
      </w:r>
      <w:r>
        <w:t>1</w:t>
      </w:r>
      <w:r w:rsidRPr="006516CB">
        <w:t xml:space="preserve"> </w:t>
      </w:r>
      <w:r w:rsidR="00222880">
        <w:t>Clicar no botão adicionar novo projeto</w:t>
      </w:r>
      <w:r>
        <w:t>;</w:t>
      </w:r>
    </w:p>
    <w:p w14:paraId="5BC7CE35" w14:textId="77777777" w:rsidR="00F25D24" w:rsidRPr="006516CB" w:rsidRDefault="00F25D24" w:rsidP="00F25D24">
      <w:pPr>
        <w:pStyle w:val="InfoBlue"/>
        <w:ind w:left="0"/>
      </w:pPr>
      <w:r>
        <w:tab/>
      </w:r>
      <w:r w:rsidR="00BD74B2">
        <w:t>2</w:t>
      </w:r>
      <w:r>
        <w:t>.2.</w:t>
      </w:r>
      <w:r w:rsidR="00084D17">
        <w:t xml:space="preserve"> Ir para a tela de cadastro de projeto</w:t>
      </w:r>
      <w:r>
        <w:t>;</w:t>
      </w:r>
    </w:p>
    <w:p w14:paraId="1B3EBBEB" w14:textId="77777777" w:rsidR="00921F4C" w:rsidRDefault="00F25D24" w:rsidP="00921F4C">
      <w:pPr>
        <w:pStyle w:val="InfoBlue"/>
        <w:ind w:left="0"/>
      </w:pPr>
      <w:r>
        <w:tab/>
      </w:r>
      <w:r w:rsidR="00BD74B2">
        <w:t>2</w:t>
      </w:r>
      <w:r>
        <w:t>.</w:t>
      </w:r>
      <w:r w:rsidRPr="006516CB">
        <w:t>3.</w:t>
      </w:r>
      <w:r>
        <w:t xml:space="preserve"> </w:t>
      </w:r>
      <w:r w:rsidR="00921F4C">
        <w:t xml:space="preserve">Fazer </w:t>
      </w:r>
      <w:proofErr w:type="spellStart"/>
      <w:r w:rsidR="00921F4C">
        <w:t>uploaded</w:t>
      </w:r>
      <w:proofErr w:type="spellEnd"/>
      <w:r w:rsidR="00921F4C">
        <w:t xml:space="preserve"> do arquivo de configuração</w:t>
      </w:r>
      <w:r w:rsidR="00084D17">
        <w:t>;</w:t>
      </w:r>
    </w:p>
    <w:p w14:paraId="50BBF917" w14:textId="77777777" w:rsidR="00921F4C" w:rsidRPr="00921F4C" w:rsidRDefault="00921F4C" w:rsidP="00921F4C">
      <w:pPr>
        <w:pStyle w:val="InfoBlue"/>
        <w:ind w:left="0"/>
      </w:pPr>
      <w:r>
        <w:tab/>
        <w:t xml:space="preserve">2.4. Caso exista, fazer </w:t>
      </w:r>
      <w:proofErr w:type="spellStart"/>
      <w:r>
        <w:t>uploaded</w:t>
      </w:r>
      <w:proofErr w:type="spellEnd"/>
      <w:r>
        <w:t xml:space="preserve"> do arquivo com as métricas;</w:t>
      </w:r>
      <w:r>
        <w:tab/>
      </w:r>
    </w:p>
    <w:p w14:paraId="564FD593" w14:textId="77777777" w:rsidR="00F25D24" w:rsidRPr="00FF28FB" w:rsidRDefault="00F25D24" w:rsidP="00F25D24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</w:t>
      </w:r>
      <w:r w:rsidR="00BD74B2">
        <w:rPr>
          <w:lang w:val="pt-BR"/>
        </w:rPr>
        <w:t>2</w:t>
      </w:r>
      <w:r>
        <w:rPr>
          <w:lang w:val="pt-BR"/>
        </w:rPr>
        <w:t>.</w:t>
      </w:r>
      <w:r w:rsidR="00921F4C">
        <w:rPr>
          <w:lang w:val="pt-BR"/>
        </w:rPr>
        <w:t>5</w:t>
      </w:r>
      <w:r>
        <w:rPr>
          <w:lang w:val="pt-BR"/>
        </w:rPr>
        <w:t xml:space="preserve">. </w:t>
      </w:r>
      <w:r w:rsidR="00921F4C">
        <w:rPr>
          <w:lang w:val="pt-BR"/>
        </w:rPr>
        <w:t>Ir para tela de acompanhamento de projeto</w:t>
      </w:r>
      <w:r>
        <w:rPr>
          <w:lang w:val="pt-BR"/>
        </w:rPr>
        <w:t>;</w:t>
      </w:r>
      <w:r w:rsidRPr="00FF28FB">
        <w:rPr>
          <w:lang w:val="pt-BR"/>
        </w:rPr>
        <w:t xml:space="preserve">                  </w:t>
      </w:r>
    </w:p>
    <w:p w14:paraId="4FC149A9" w14:textId="77777777" w:rsidR="00F25D24" w:rsidRPr="00496636" w:rsidRDefault="00F25D24" w:rsidP="00F25D2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</w:p>
    <w:p w14:paraId="4533A964" w14:textId="77777777" w:rsidR="00F25D24" w:rsidRPr="007D1DE6" w:rsidRDefault="00F25D24" w:rsidP="00F25D24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</w:p>
    <w:p w14:paraId="69F648BA" w14:textId="77777777" w:rsidR="005546F0" w:rsidRDefault="009F75E7" w:rsidP="005546F0">
      <w:pPr>
        <w:pStyle w:val="EstiloinfoblueArialEsquerda095cm"/>
        <w:ind w:left="0" w:firstLine="720"/>
      </w:pPr>
      <w:r>
        <w:t>Tela inicial</w:t>
      </w:r>
    </w:p>
    <w:p w14:paraId="2850FAE3" w14:textId="77777777" w:rsidR="000840E6" w:rsidRPr="0026771C" w:rsidRDefault="00F25D24" w:rsidP="0039635A">
      <w:pPr>
        <w:pStyle w:val="Ttulo2"/>
        <w:numPr>
          <w:ilvl w:val="0"/>
          <w:numId w:val="0"/>
        </w:numPr>
        <w:rPr>
          <w:lang w:val="pt-BR"/>
        </w:rPr>
      </w:pPr>
      <w:r w:rsidRPr="007D1DE6">
        <w:rPr>
          <w:rFonts w:cs="Arial"/>
          <w:lang w:val="pt-BR"/>
        </w:rPr>
        <w:t xml:space="preserve">Casos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Extensão</w:t>
      </w:r>
    </w:p>
    <w:p w14:paraId="45B59ED8" w14:textId="77777777" w:rsidR="008222F8" w:rsidRDefault="008222F8" w:rsidP="008222F8">
      <w:pPr>
        <w:pStyle w:val="EstiloinfoblueArialEsquerda095cm"/>
        <w:ind w:left="0" w:firstLine="720"/>
      </w:pPr>
      <w:r>
        <w:t>Elaboração do arquivo de configuração</w:t>
      </w:r>
    </w:p>
    <w:p w14:paraId="639BB024" w14:textId="77777777" w:rsidR="008222F8" w:rsidRDefault="008222F8" w:rsidP="008222F8">
      <w:pPr>
        <w:pStyle w:val="EstiloinfoblueArialEsquerda095cm"/>
        <w:ind w:left="0" w:firstLine="720"/>
      </w:pPr>
      <w:r>
        <w:t>Elaboração do arquivo com as métricas</w:t>
      </w:r>
    </w:p>
    <w:p w14:paraId="66C12F97" w14:textId="77777777" w:rsidR="00F25D24" w:rsidRPr="00CF5D25" w:rsidRDefault="000840E6" w:rsidP="00F25D24">
      <w:pPr>
        <w:pStyle w:val="EstiloinfoblueArialEsquerda095cm"/>
        <w:ind w:left="0" w:firstLine="720"/>
      </w:pPr>
      <w:r>
        <w:t>Login</w:t>
      </w:r>
    </w:p>
    <w:p w14:paraId="1C4B9DE2" w14:textId="77777777" w:rsidR="00F25D24" w:rsidRPr="00C75900" w:rsidRDefault="00F25D24" w:rsidP="00C75900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>Requisitos Especiais</w:t>
      </w:r>
    </w:p>
    <w:p w14:paraId="1BF49B67" w14:textId="77777777" w:rsidR="00F25D24" w:rsidRDefault="00F25D24" w:rsidP="00F25D24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9D118F">
        <w:rPr>
          <w:sz w:val="24"/>
          <w:szCs w:val="24"/>
          <w:lang w:val="pt-BR"/>
        </w:rPr>
        <w:t>Cenários</w:t>
      </w:r>
    </w:p>
    <w:p w14:paraId="11FA9005" w14:textId="77777777" w:rsidR="00F25D24" w:rsidRPr="00CD57F2" w:rsidRDefault="00F25D24" w:rsidP="00F25D24">
      <w:pPr>
        <w:rPr>
          <w:lang w:val="pt-BR"/>
        </w:rPr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3013"/>
        <w:gridCol w:w="2268"/>
        <w:gridCol w:w="1701"/>
        <w:gridCol w:w="1452"/>
      </w:tblGrid>
      <w:tr w:rsidR="00F25D24" w:rsidRPr="00D71C58" w14:paraId="2150A025" w14:textId="77777777" w:rsidTr="00D002C5">
        <w:tc>
          <w:tcPr>
            <w:tcW w:w="497" w:type="dxa"/>
          </w:tcPr>
          <w:p w14:paraId="5473BBE0" w14:textId="77777777" w:rsidR="00F25D24" w:rsidRPr="00CD4D50" w:rsidRDefault="00F25D24" w:rsidP="001136F8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3013" w:type="dxa"/>
          </w:tcPr>
          <w:p w14:paraId="76FB52B8" w14:textId="77777777" w:rsidR="00F25D24" w:rsidRPr="00CD4D50" w:rsidRDefault="00F25D24" w:rsidP="001136F8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smartTag w:uri="schemas-houaiss/mini" w:element="verbetes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421" w:type="dxa"/>
            <w:gridSpan w:val="3"/>
          </w:tcPr>
          <w:p w14:paraId="22A14E96" w14:textId="77777777" w:rsidR="00F25D24" w:rsidRPr="00CD4D50" w:rsidRDefault="00F25D24" w:rsidP="001136F8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F25D24" w:rsidRPr="00CD4D50" w14:paraId="4E3BA58A" w14:textId="77777777" w:rsidTr="00D002C5">
        <w:tc>
          <w:tcPr>
            <w:tcW w:w="497" w:type="dxa"/>
          </w:tcPr>
          <w:p w14:paraId="2D1C6224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3013" w:type="dxa"/>
          </w:tcPr>
          <w:p w14:paraId="34EDC97C" w14:textId="77777777" w:rsidR="00F25D24" w:rsidRPr="0026771C" w:rsidRDefault="00D31D4C" w:rsidP="001136F8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26771C">
              <w:rPr>
                <w:lang w:val="pt-BR"/>
              </w:rPr>
              <w:t>Cadastro de Projeto</w:t>
            </w:r>
            <w:r w:rsidR="00D002C5" w:rsidRPr="0026771C">
              <w:rPr>
                <w:lang w:val="pt-BR"/>
              </w:rPr>
              <w:t xml:space="preserve"> sem métricas</w:t>
            </w:r>
          </w:p>
        </w:tc>
        <w:tc>
          <w:tcPr>
            <w:tcW w:w="2268" w:type="dxa"/>
          </w:tcPr>
          <w:p w14:paraId="21575BB0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proofErr w:type="spellStart"/>
            <w:smartTag w:uri="schemas-houaiss/mini" w:element="verbetes">
              <w:r w:rsidRPr="00E60B6C">
                <w:t>Básico</w:t>
              </w:r>
            </w:smartTag>
            <w:proofErr w:type="spellEnd"/>
          </w:p>
        </w:tc>
        <w:tc>
          <w:tcPr>
            <w:tcW w:w="1701" w:type="dxa"/>
          </w:tcPr>
          <w:p w14:paraId="2F6526E9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1452" w:type="dxa"/>
          </w:tcPr>
          <w:p w14:paraId="5692866B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="00F25D24" w:rsidRPr="00CD4D50" w14:paraId="17C12D42" w14:textId="77777777" w:rsidTr="00D002C5">
        <w:tc>
          <w:tcPr>
            <w:tcW w:w="497" w:type="dxa"/>
          </w:tcPr>
          <w:p w14:paraId="614A83D6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C2</w:t>
            </w:r>
          </w:p>
        </w:tc>
        <w:tc>
          <w:tcPr>
            <w:tcW w:w="3013" w:type="dxa"/>
          </w:tcPr>
          <w:p w14:paraId="02B08761" w14:textId="77777777" w:rsidR="00F25D24" w:rsidRPr="00E60B6C" w:rsidRDefault="00D002C5" w:rsidP="00D002C5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26771C">
              <w:rPr>
                <w:lang w:val="pt-BR"/>
              </w:rPr>
              <w:t>Cadastro de Projeto com métricas</w:t>
            </w:r>
          </w:p>
        </w:tc>
        <w:tc>
          <w:tcPr>
            <w:tcW w:w="2268" w:type="dxa"/>
          </w:tcPr>
          <w:p w14:paraId="49465786" w14:textId="77777777" w:rsidR="00F25D24" w:rsidRPr="00E60B6C" w:rsidRDefault="00E470BB" w:rsidP="001136F8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smartTag w:uri="schemas-houaiss/mini" w:element="verbetes">
              <w:r w:rsidRPr="00E60B6C">
                <w:t>Alternativo</w:t>
              </w:r>
            </w:smartTag>
            <w:r w:rsidRPr="00E60B6C">
              <w:t xml:space="preserve"> </w:t>
            </w:r>
            <w:r w:rsidR="00E83DD3">
              <w:t>2</w:t>
            </w:r>
          </w:p>
        </w:tc>
        <w:tc>
          <w:tcPr>
            <w:tcW w:w="1701" w:type="dxa"/>
          </w:tcPr>
          <w:p w14:paraId="2A988DDE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1452" w:type="dxa"/>
          </w:tcPr>
          <w:p w14:paraId="3987547E" w14:textId="77777777" w:rsidR="00F25D24" w:rsidRPr="00E60B6C" w:rsidRDefault="00F25D24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68F1FB64" w14:textId="77777777" w:rsidR="00F25D24" w:rsidRDefault="00F25D24" w:rsidP="00F25D24">
      <w:pPr>
        <w:pStyle w:val="EstiloinfoblueArialEsquerda095cm"/>
        <w:ind w:left="0"/>
      </w:pPr>
    </w:p>
    <w:p w14:paraId="264610EF" w14:textId="77777777" w:rsidR="00D71C58" w:rsidRDefault="00D71C58" w:rsidP="00F25D24">
      <w:pPr>
        <w:pStyle w:val="EstiloinfoblueArialEsquerda095cm"/>
        <w:ind w:left="0"/>
      </w:pPr>
    </w:p>
    <w:p w14:paraId="69045FFD" w14:textId="77777777" w:rsidR="00D71C58" w:rsidRDefault="00D71C58" w:rsidP="00F25D24">
      <w:pPr>
        <w:pStyle w:val="EstiloinfoblueArialEsquerda095cm"/>
        <w:ind w:left="0"/>
      </w:pPr>
    </w:p>
    <w:p w14:paraId="67E34B78" w14:textId="77777777" w:rsidR="00D71C58" w:rsidRDefault="00D71C58" w:rsidP="00F25D24">
      <w:pPr>
        <w:pStyle w:val="EstiloinfoblueArialEsquerda095cm"/>
        <w:ind w:left="0"/>
      </w:pPr>
    </w:p>
    <w:p w14:paraId="15D31D47" w14:textId="77777777" w:rsidR="00D71C58" w:rsidRDefault="00D71C58" w:rsidP="00F25D24">
      <w:pPr>
        <w:pStyle w:val="EstiloinfoblueArialEsquerda095cm"/>
        <w:ind w:left="0"/>
      </w:pPr>
    </w:p>
    <w:p w14:paraId="5F16E8BC" w14:textId="77777777" w:rsidR="00D71C58" w:rsidRDefault="00D71C58" w:rsidP="00F25D24">
      <w:pPr>
        <w:pStyle w:val="EstiloinfoblueArialEsquerda095cm"/>
        <w:ind w:left="0"/>
      </w:pPr>
    </w:p>
    <w:p w14:paraId="0CEB5A21" w14:textId="77777777" w:rsidR="00D71C58" w:rsidRDefault="00D71C58" w:rsidP="00F25D24">
      <w:pPr>
        <w:pStyle w:val="EstiloinfoblueArialEsquerda095cm"/>
        <w:ind w:left="0"/>
      </w:pPr>
    </w:p>
    <w:p w14:paraId="3BED51B2" w14:textId="77777777" w:rsidR="00D71C58" w:rsidRDefault="00D71C58" w:rsidP="00F25D24">
      <w:pPr>
        <w:pStyle w:val="EstiloinfoblueArialEsquerda095cm"/>
        <w:ind w:left="0"/>
      </w:pPr>
    </w:p>
    <w:p w14:paraId="1A63EBDD" w14:textId="77777777" w:rsidR="00D71C58" w:rsidRDefault="00D71C58" w:rsidP="00F25D24">
      <w:pPr>
        <w:pStyle w:val="EstiloinfoblueArialEsquerda095cm"/>
        <w:ind w:left="0"/>
      </w:pPr>
    </w:p>
    <w:p w14:paraId="065C3ABB" w14:textId="77777777" w:rsidR="00D71C58" w:rsidRDefault="00D71C58" w:rsidP="00F25D24">
      <w:pPr>
        <w:pStyle w:val="EstiloinfoblueArialEsquerda095cm"/>
        <w:ind w:left="0"/>
      </w:pPr>
    </w:p>
    <w:p w14:paraId="1B45C950" w14:textId="77777777" w:rsidR="001D12AE" w:rsidRPr="00BF5AE6" w:rsidRDefault="001D12AE" w:rsidP="001D12AE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Caso de Uso 005</w:t>
      </w:r>
    </w:p>
    <w:p w14:paraId="5F48D070" w14:textId="77777777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Nome</w:t>
      </w:r>
    </w:p>
    <w:p w14:paraId="07713261" w14:textId="77777777" w:rsidR="001D12AE" w:rsidRPr="00E7733F" w:rsidRDefault="001D12AE" w:rsidP="001D12AE">
      <w:pPr>
        <w:pStyle w:val="InfoBlue"/>
        <w:ind w:left="0"/>
      </w:pPr>
      <w:r>
        <w:tab/>
      </w:r>
      <w:r w:rsidR="00A24FAE">
        <w:t>Acompanhamento</w:t>
      </w:r>
      <w:r>
        <w:t xml:space="preserve"> de Projeto</w:t>
      </w:r>
    </w:p>
    <w:p w14:paraId="1CA676FA" w14:textId="77777777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Descrição</w:t>
        </w:r>
      </w:smartTag>
    </w:p>
    <w:p w14:paraId="392F1017" w14:textId="77777777" w:rsidR="001D12AE" w:rsidRPr="00553560" w:rsidRDefault="001D12AE" w:rsidP="00553560">
      <w:pPr>
        <w:spacing w:before="120"/>
        <w:ind w:firstLine="720"/>
        <w:rPr>
          <w:lang w:val="pt-BR"/>
        </w:rPr>
      </w:pPr>
      <w:r w:rsidRPr="00CD7797">
        <w:rPr>
          <w:lang w:val="pt-BR"/>
        </w:rPr>
        <w:t>Este</w:t>
      </w:r>
      <w:r w:rsidR="00553560">
        <w:rPr>
          <w:lang w:val="pt-BR"/>
        </w:rPr>
        <w:t xml:space="preserve"> caso de uso descreve como deve </w:t>
      </w:r>
      <w:r w:rsidR="00544F55">
        <w:rPr>
          <w:lang w:val="pt-BR"/>
        </w:rPr>
        <w:t xml:space="preserve">ser a tela de acompanhamento de projetos e como ela deve interagir com o usuário ou interessados. </w:t>
      </w:r>
      <w:r w:rsidR="006C3B27">
        <w:rPr>
          <w:lang w:val="pt-BR"/>
        </w:rPr>
        <w:t>Será uma tela onde teremos várias caixas, onde cada uma dessas caixa representará um projeto. Com as cores verde, vermelho e amarelo será possível identificar a situação do projeto.</w:t>
      </w:r>
    </w:p>
    <w:p w14:paraId="5D890FD4" w14:textId="77777777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>
          <w:rPr>
            <w:lang w:val="pt-BR"/>
          </w:rPr>
          <w:t>Atores</w:t>
        </w:r>
      </w:smartTag>
      <w:r>
        <w:rPr>
          <w:lang w:val="pt-BR"/>
        </w:rPr>
        <w:t xml:space="preserve"> Envolvidos</w:t>
      </w:r>
    </w:p>
    <w:p w14:paraId="6E31312C" w14:textId="77777777" w:rsidR="001D12AE" w:rsidRDefault="001D12AE" w:rsidP="001D12AE">
      <w:pPr>
        <w:pStyle w:val="InfoBlue"/>
        <w:ind w:left="0"/>
      </w:pPr>
      <w:r>
        <w:tab/>
        <w:t>Usuário do software</w:t>
      </w:r>
    </w:p>
    <w:p w14:paraId="70385A2B" w14:textId="77777777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Protótipo</w:t>
      </w:r>
    </w:p>
    <w:p w14:paraId="3CE8271F" w14:textId="77777777" w:rsidR="001D12AE" w:rsidRDefault="00296CCF" w:rsidP="001D12AE">
      <w:pPr>
        <w:pStyle w:val="InfoBlue"/>
      </w:pPr>
      <w:r>
        <w:rPr>
          <w:noProof/>
          <w:lang w:eastAsia="pt-BR"/>
        </w:rPr>
        <w:drawing>
          <wp:anchor distT="0" distB="0" distL="114300" distR="114300" simplePos="0" relativeHeight="251659776" behindDoc="1" locked="0" layoutInCell="1" allowOverlap="1" wp14:anchorId="5057FF8E" wp14:editId="5AF3CCD1">
            <wp:simplePos x="0" y="0"/>
            <wp:positionH relativeFrom="column">
              <wp:posOffset>-27940</wp:posOffset>
            </wp:positionH>
            <wp:positionV relativeFrom="paragraph">
              <wp:posOffset>1905</wp:posOffset>
            </wp:positionV>
            <wp:extent cx="5728970" cy="3283585"/>
            <wp:effectExtent l="0" t="0" r="0" b="0"/>
            <wp:wrapNone/>
            <wp:docPr id="12" name="Imagem 12" descr="Acompanhamento Tela Che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ompanhamento Tela Che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31A1B6" w14:textId="77777777" w:rsidR="00C75900" w:rsidRDefault="00C75900" w:rsidP="00C75900">
      <w:pPr>
        <w:pStyle w:val="Corpodetexto"/>
        <w:rPr>
          <w:lang w:val="pt-BR"/>
        </w:rPr>
      </w:pPr>
    </w:p>
    <w:p w14:paraId="5815879A" w14:textId="77777777" w:rsidR="00C75900" w:rsidRDefault="00C75900" w:rsidP="00C75900">
      <w:pPr>
        <w:pStyle w:val="Corpodetexto"/>
        <w:rPr>
          <w:lang w:val="pt-BR"/>
        </w:rPr>
      </w:pPr>
    </w:p>
    <w:p w14:paraId="4CFFF988" w14:textId="77777777" w:rsidR="00C75900" w:rsidRDefault="00C75900" w:rsidP="00C75900">
      <w:pPr>
        <w:pStyle w:val="Corpodetexto"/>
        <w:rPr>
          <w:lang w:val="pt-BR"/>
        </w:rPr>
      </w:pPr>
    </w:p>
    <w:p w14:paraId="1314C767" w14:textId="77777777" w:rsidR="00C75900" w:rsidRDefault="00C75900" w:rsidP="00C75900">
      <w:pPr>
        <w:pStyle w:val="Corpodetexto"/>
        <w:rPr>
          <w:lang w:val="pt-BR"/>
        </w:rPr>
      </w:pPr>
    </w:p>
    <w:p w14:paraId="1F326A99" w14:textId="77777777" w:rsidR="00C75900" w:rsidRDefault="00C75900" w:rsidP="00C75900">
      <w:pPr>
        <w:pStyle w:val="Corpodetexto"/>
        <w:rPr>
          <w:lang w:val="pt-BR"/>
        </w:rPr>
      </w:pPr>
    </w:p>
    <w:p w14:paraId="6C30418D" w14:textId="77777777" w:rsidR="00C75900" w:rsidRDefault="00C75900" w:rsidP="00C75900">
      <w:pPr>
        <w:pStyle w:val="Corpodetexto"/>
        <w:rPr>
          <w:lang w:val="pt-BR"/>
        </w:rPr>
      </w:pPr>
    </w:p>
    <w:p w14:paraId="124FB37D" w14:textId="77777777" w:rsidR="00C75900" w:rsidRPr="00C75900" w:rsidRDefault="00C75900" w:rsidP="00C75900">
      <w:pPr>
        <w:pStyle w:val="Corpodetexto"/>
        <w:rPr>
          <w:lang w:val="pt-BR"/>
        </w:rPr>
      </w:pPr>
    </w:p>
    <w:p w14:paraId="16A5803B" w14:textId="77777777" w:rsidR="001D12AE" w:rsidRDefault="001D12AE" w:rsidP="001D12AE">
      <w:pPr>
        <w:pStyle w:val="Corpodetexto"/>
        <w:rPr>
          <w:lang w:val="pt-BR"/>
        </w:rPr>
      </w:pPr>
    </w:p>
    <w:p w14:paraId="6635054A" w14:textId="77777777" w:rsidR="001D12AE" w:rsidRDefault="001D12AE" w:rsidP="001D12AE">
      <w:pPr>
        <w:pStyle w:val="InfoBlue"/>
      </w:pPr>
    </w:p>
    <w:p w14:paraId="1B18C805" w14:textId="77777777" w:rsidR="001D12AE" w:rsidRDefault="001D12AE" w:rsidP="001D12AE">
      <w:pPr>
        <w:pStyle w:val="Corpodetexto"/>
        <w:rPr>
          <w:lang w:val="pt-BR"/>
        </w:rPr>
      </w:pPr>
    </w:p>
    <w:p w14:paraId="20BE1D05" w14:textId="77777777" w:rsidR="00D71C58" w:rsidRDefault="00D71C58" w:rsidP="001D12AE">
      <w:pPr>
        <w:pStyle w:val="Corpodetexto"/>
        <w:rPr>
          <w:lang w:val="pt-BR"/>
        </w:rPr>
      </w:pPr>
    </w:p>
    <w:p w14:paraId="386BFAF2" w14:textId="77777777" w:rsidR="00D71C58" w:rsidRDefault="00D71C58" w:rsidP="001D12AE">
      <w:pPr>
        <w:pStyle w:val="Corpodetexto"/>
        <w:rPr>
          <w:lang w:val="pt-BR"/>
        </w:rPr>
      </w:pPr>
    </w:p>
    <w:p w14:paraId="2186DD3F" w14:textId="77777777" w:rsidR="00D71C58" w:rsidRDefault="00D71C58" w:rsidP="001D12AE">
      <w:pPr>
        <w:pStyle w:val="Corpodetexto"/>
        <w:rPr>
          <w:lang w:val="pt-BR"/>
        </w:rPr>
      </w:pPr>
    </w:p>
    <w:p w14:paraId="4DE290BA" w14:textId="77777777" w:rsidR="00D71C58" w:rsidRPr="00427302" w:rsidRDefault="00D71C58" w:rsidP="001D12AE">
      <w:pPr>
        <w:pStyle w:val="Corpodetexto"/>
        <w:rPr>
          <w:lang w:val="pt-BR"/>
        </w:rPr>
      </w:pPr>
    </w:p>
    <w:p w14:paraId="07D71D6B" w14:textId="77777777" w:rsidR="007E4830" w:rsidRPr="007E4830" w:rsidRDefault="001D12AE" w:rsidP="007E4830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Pré-condições</w:t>
      </w:r>
    </w:p>
    <w:p w14:paraId="62905049" w14:textId="77777777" w:rsidR="00AE571A" w:rsidRPr="00AE571A" w:rsidRDefault="00AE571A" w:rsidP="00AE571A">
      <w:pPr>
        <w:pStyle w:val="Corpodetexto"/>
        <w:ind w:left="0"/>
        <w:rPr>
          <w:lang w:val="pt-BR"/>
        </w:rPr>
      </w:pPr>
      <w:r>
        <w:rPr>
          <w:lang w:val="pt-BR"/>
        </w:rPr>
        <w:t xml:space="preserve">           Ter pelo menos um projeto cadastrado;</w:t>
      </w:r>
    </w:p>
    <w:p w14:paraId="5564E61F" w14:textId="77777777" w:rsidR="001D12AE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r>
        <w:rPr>
          <w:lang w:val="pt-BR"/>
        </w:rPr>
        <w:t>Pós-condição</w:t>
      </w:r>
    </w:p>
    <w:p w14:paraId="1ADD18CB" w14:textId="77777777" w:rsidR="001D12AE" w:rsidRDefault="001D12AE" w:rsidP="001D12AE">
      <w:pPr>
        <w:pStyle w:val="InfoBlue"/>
        <w:ind w:left="0"/>
      </w:pPr>
      <w:r>
        <w:tab/>
      </w:r>
      <w:r w:rsidR="007E4830">
        <w:t>Visualização da tela de Acompanhamento de Projetos</w:t>
      </w:r>
      <w:r>
        <w:t>;</w:t>
      </w:r>
    </w:p>
    <w:p w14:paraId="2F0CDBF2" w14:textId="77777777" w:rsidR="001D12AE" w:rsidRPr="0031219B" w:rsidRDefault="001D12AE" w:rsidP="001D12AE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2A1834">
        <w:rPr>
          <w:sz w:val="24"/>
          <w:szCs w:val="24"/>
          <w:lang w:val="pt-BR"/>
        </w:rPr>
        <w:t xml:space="preserve">Fluxos de </w:t>
      </w:r>
      <w:smartTag w:uri="schemas-houaiss/mini" w:element="verbetes">
        <w:r w:rsidRPr="002A1834">
          <w:rPr>
            <w:sz w:val="24"/>
            <w:szCs w:val="24"/>
            <w:lang w:val="pt-BR"/>
          </w:rPr>
          <w:t>Eventos</w:t>
        </w:r>
      </w:smartTag>
    </w:p>
    <w:p w14:paraId="1B5E8F3C" w14:textId="77777777" w:rsidR="001D12AE" w:rsidRPr="008D4F8F" w:rsidRDefault="001D12AE" w:rsidP="001D12AE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Fluxo</w:t>
        </w:r>
      </w:smartTag>
      <w:r w:rsidRPr="007D1DE6">
        <w:rPr>
          <w:rFonts w:cs="Arial"/>
          <w:lang w:val="pt-BR"/>
        </w:rPr>
        <w:t xml:space="preserve"> Básico</w:t>
      </w:r>
    </w:p>
    <w:p w14:paraId="15A9ACBE" w14:textId="77777777" w:rsidR="001D12AE" w:rsidRDefault="001D12AE" w:rsidP="00D16271">
      <w:pPr>
        <w:pStyle w:val="InfoBlue"/>
        <w:ind w:left="0"/>
      </w:pPr>
      <w:r>
        <w:tab/>
      </w:r>
      <w:r w:rsidRPr="006516CB">
        <w:t>1.</w:t>
      </w:r>
      <w:r w:rsidR="00D16271">
        <w:t xml:space="preserve"> </w:t>
      </w:r>
      <w:r w:rsidR="00313B68">
        <w:t>Ir para a Tela de Acompanhamento de Projeto</w:t>
      </w:r>
      <w:r>
        <w:t>;</w:t>
      </w:r>
    </w:p>
    <w:p w14:paraId="2954B47D" w14:textId="77777777" w:rsidR="001D12AE" w:rsidRPr="00363BB8" w:rsidRDefault="001D12AE" w:rsidP="001D12AE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007D1DE6">
        <w:rPr>
          <w:rFonts w:cs="Arial"/>
          <w:lang w:val="pt-BR"/>
        </w:rPr>
        <w:t>Fluxo</w:t>
      </w:r>
      <w:r>
        <w:rPr>
          <w:rFonts w:cs="Arial"/>
          <w:lang w:val="pt-BR"/>
        </w:rPr>
        <w:t>s Alternativos</w:t>
      </w:r>
    </w:p>
    <w:p w14:paraId="319CF37B" w14:textId="77777777" w:rsidR="001D12AE" w:rsidRPr="00FF28FB" w:rsidRDefault="001D12AE" w:rsidP="005916E9">
      <w:pPr>
        <w:pStyle w:val="InfoBlue"/>
        <w:ind w:left="0"/>
      </w:pPr>
      <w:r>
        <w:tab/>
      </w:r>
      <w:r w:rsidR="005916E9">
        <w:t>Não existe</w:t>
      </w:r>
      <w:r w:rsidRPr="00FF28FB">
        <w:t xml:space="preserve">                  </w:t>
      </w:r>
    </w:p>
    <w:p w14:paraId="6D3587E1" w14:textId="77777777" w:rsidR="001D12AE" w:rsidRPr="00496636" w:rsidRDefault="001D12AE" w:rsidP="001D12AE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t xml:space="preserve">Relacionamento </w:t>
      </w:r>
      <w:smartTag w:uri="schemas-houaiss/mini" w:element="verbetes">
        <w:r w:rsidRPr="00496636">
          <w:rPr>
            <w:sz w:val="24"/>
            <w:szCs w:val="24"/>
            <w:lang w:val="pt-BR"/>
          </w:rPr>
          <w:t>com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Outros</w:t>
        </w:r>
      </w:smartTag>
      <w:r w:rsidRPr="00496636">
        <w:rPr>
          <w:sz w:val="24"/>
          <w:szCs w:val="24"/>
          <w:lang w:val="pt-BR"/>
        </w:rPr>
        <w:t xml:space="preserve"> </w:t>
      </w:r>
      <w:smartTag w:uri="schemas-houaiss/mini" w:element="verbetes">
        <w:r w:rsidRPr="00496636">
          <w:rPr>
            <w:sz w:val="24"/>
            <w:szCs w:val="24"/>
            <w:lang w:val="pt-BR"/>
          </w:rPr>
          <w:t>Casos</w:t>
        </w:r>
      </w:smartTag>
      <w:r w:rsidRPr="00496636">
        <w:rPr>
          <w:sz w:val="24"/>
          <w:szCs w:val="24"/>
          <w:lang w:val="pt-BR"/>
        </w:rPr>
        <w:t xml:space="preserve"> de </w:t>
      </w:r>
      <w:smartTag w:uri="schemas-houaiss/mini" w:element="verbetes">
        <w:r w:rsidRPr="00496636">
          <w:rPr>
            <w:sz w:val="24"/>
            <w:szCs w:val="24"/>
            <w:lang w:val="pt-BR"/>
          </w:rPr>
          <w:t>Usos</w:t>
        </w:r>
      </w:smartTag>
    </w:p>
    <w:p w14:paraId="39AAA68B" w14:textId="77777777" w:rsidR="001D12AE" w:rsidRPr="007D1DE6" w:rsidRDefault="001D12AE" w:rsidP="001D12AE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007D1DE6">
          <w:rPr>
            <w:rFonts w:cs="Arial"/>
            <w:lang w:val="pt-BR"/>
          </w:rPr>
          <w:t>Casos</w:t>
        </w:r>
      </w:smartTag>
      <w:r w:rsidRPr="007D1DE6">
        <w:rPr>
          <w:rFonts w:cs="Arial"/>
          <w:lang w:val="pt-BR"/>
        </w:rPr>
        <w:t xml:space="preserve">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</w:t>
      </w:r>
      <w:smartTag w:uri="schemas-houaiss/acao" w:element="dm">
        <w:r w:rsidRPr="007D1DE6">
          <w:rPr>
            <w:rFonts w:cs="Arial"/>
            <w:lang w:val="pt-BR"/>
          </w:rPr>
          <w:t>Inclusão</w:t>
        </w:r>
      </w:smartTag>
    </w:p>
    <w:p w14:paraId="62C3FA3C" w14:textId="77777777" w:rsidR="001D12AE" w:rsidRDefault="00746CA0" w:rsidP="001D12AE">
      <w:pPr>
        <w:pStyle w:val="EstiloinfoblueArialEsquerda095cm"/>
        <w:ind w:left="0" w:firstLine="720"/>
      </w:pPr>
      <w:r>
        <w:t>Cadastro de Projeto</w:t>
      </w:r>
    </w:p>
    <w:p w14:paraId="1363C48A" w14:textId="77777777" w:rsidR="001D12AE" w:rsidRPr="0026771C" w:rsidRDefault="001D12AE" w:rsidP="001D12AE">
      <w:pPr>
        <w:pStyle w:val="Ttulo2"/>
        <w:numPr>
          <w:ilvl w:val="0"/>
          <w:numId w:val="0"/>
        </w:numPr>
        <w:rPr>
          <w:lang w:val="pt-BR"/>
        </w:rPr>
      </w:pPr>
      <w:r w:rsidRPr="007D1DE6">
        <w:rPr>
          <w:rFonts w:cs="Arial"/>
          <w:lang w:val="pt-BR"/>
        </w:rPr>
        <w:t xml:space="preserve">Casos de </w:t>
      </w:r>
      <w:smartTag w:uri="schemas-houaiss/mini" w:element="verbetes">
        <w:r w:rsidRPr="007D1DE6">
          <w:rPr>
            <w:rFonts w:cs="Arial"/>
            <w:lang w:val="pt-BR"/>
          </w:rPr>
          <w:t>Uso</w:t>
        </w:r>
      </w:smartTag>
      <w:r w:rsidRPr="007D1DE6">
        <w:rPr>
          <w:rFonts w:cs="Arial"/>
          <w:lang w:val="pt-BR"/>
        </w:rPr>
        <w:t xml:space="preserve"> de Extensão</w:t>
      </w:r>
    </w:p>
    <w:p w14:paraId="75779575" w14:textId="77777777" w:rsidR="001D12AE" w:rsidRPr="00CF5D25" w:rsidRDefault="0085384D" w:rsidP="001D12AE">
      <w:pPr>
        <w:pStyle w:val="EstiloinfoblueArialEsquerda095cm"/>
        <w:ind w:left="0" w:firstLine="720"/>
      </w:pPr>
      <w:r>
        <w:t>Não possui</w:t>
      </w:r>
    </w:p>
    <w:p w14:paraId="07AD939B" w14:textId="77777777" w:rsidR="001D12AE" w:rsidRPr="00496636" w:rsidRDefault="001D12AE" w:rsidP="001D12AE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00496636">
        <w:rPr>
          <w:sz w:val="24"/>
          <w:szCs w:val="24"/>
          <w:lang w:val="pt-BR"/>
        </w:rPr>
        <w:lastRenderedPageBreak/>
        <w:t xml:space="preserve">Requisitos </w:t>
      </w:r>
      <w:smartTag w:uri="schemas-houaiss/mini" w:element="verbetes">
        <w:r w:rsidRPr="00496636">
          <w:rPr>
            <w:sz w:val="24"/>
            <w:szCs w:val="24"/>
            <w:lang w:val="pt-BR"/>
          </w:rPr>
          <w:t>Especiais</w:t>
        </w:r>
      </w:smartTag>
    </w:p>
    <w:p w14:paraId="29045C94" w14:textId="77777777" w:rsidR="001D12AE" w:rsidRPr="00CD57F2" w:rsidRDefault="001D12AE" w:rsidP="00CE68CD">
      <w:pPr>
        <w:pStyle w:val="Ttulo1"/>
        <w:numPr>
          <w:ilvl w:val="0"/>
          <w:numId w:val="0"/>
        </w:numPr>
        <w:rPr>
          <w:lang w:val="pt-BR"/>
        </w:rPr>
      </w:pPr>
      <w:r w:rsidRPr="009D118F">
        <w:rPr>
          <w:sz w:val="24"/>
          <w:szCs w:val="24"/>
          <w:lang w:val="pt-BR"/>
        </w:rPr>
        <w:t>Cenários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"/>
        <w:gridCol w:w="3722"/>
        <w:gridCol w:w="1985"/>
        <w:gridCol w:w="1275"/>
        <w:gridCol w:w="1452"/>
      </w:tblGrid>
      <w:tr w:rsidR="001D12AE" w:rsidRPr="00D71C58" w14:paraId="61F1E42B" w14:textId="77777777" w:rsidTr="00862D8D">
        <w:tc>
          <w:tcPr>
            <w:tcW w:w="497" w:type="dxa"/>
          </w:tcPr>
          <w:p w14:paraId="2760673E" w14:textId="77777777" w:rsidR="001D12AE" w:rsidRPr="00CD4D50" w:rsidRDefault="001D12AE" w:rsidP="001136F8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</w:rPr>
                <w:t>ID</w:t>
              </w:r>
            </w:smartTag>
          </w:p>
        </w:tc>
        <w:tc>
          <w:tcPr>
            <w:tcW w:w="3722" w:type="dxa"/>
          </w:tcPr>
          <w:p w14:paraId="38658852" w14:textId="77777777" w:rsidR="001D12AE" w:rsidRPr="00CD4D50" w:rsidRDefault="001D12AE" w:rsidP="001136F8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smartTag w:uri="schemas-houaiss/mini" w:element="verbetes">
                  <w:r w:rsidRPr="00CD4D50">
                    <w:rPr>
                      <w:b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4712" w:type="dxa"/>
            <w:gridSpan w:val="3"/>
          </w:tcPr>
          <w:p w14:paraId="2A2B809E" w14:textId="77777777" w:rsidR="001D12AE" w:rsidRPr="00CD4D50" w:rsidRDefault="001D12AE" w:rsidP="001136F8">
            <w:pPr>
              <w:spacing w:before="60" w:after="60"/>
              <w:jc w:val="center"/>
              <w:rPr>
                <w:b/>
                <w:sz w:val="24"/>
                <w:szCs w:val="24"/>
                <w:lang w:val="pt-BR"/>
              </w:rPr>
            </w:pP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Possíveis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caminhos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do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caso</w:t>
              </w:r>
            </w:smartTag>
            <w:r w:rsidRPr="00CD4D50">
              <w:rPr>
                <w:b/>
                <w:sz w:val="24"/>
                <w:szCs w:val="24"/>
                <w:lang w:val="pt-BR"/>
              </w:rPr>
              <w:t xml:space="preserve"> de </w:t>
            </w:r>
            <w:smartTag w:uri="schemas-houaiss/mini" w:element="verbetes">
              <w:r w:rsidRPr="00CD4D50">
                <w:rPr>
                  <w:b/>
                  <w:sz w:val="24"/>
                  <w:szCs w:val="24"/>
                  <w:lang w:val="pt-BR"/>
                </w:rPr>
                <w:t>uso</w:t>
              </w:r>
            </w:smartTag>
          </w:p>
        </w:tc>
      </w:tr>
      <w:tr w:rsidR="001D12AE" w:rsidRPr="00CD4D50" w14:paraId="3F1904EB" w14:textId="77777777" w:rsidTr="00862D8D">
        <w:tc>
          <w:tcPr>
            <w:tcW w:w="497" w:type="dxa"/>
          </w:tcPr>
          <w:p w14:paraId="17CB3D5C" w14:textId="77777777" w:rsidR="001D12AE" w:rsidRPr="00E60B6C" w:rsidRDefault="001D12AE" w:rsidP="001136F8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3722" w:type="dxa"/>
          </w:tcPr>
          <w:p w14:paraId="6AFDAFF0" w14:textId="77777777" w:rsidR="001D12AE" w:rsidRPr="0026771C" w:rsidRDefault="00FE4297" w:rsidP="001136F8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Pr="0026771C">
              <w:rPr>
                <w:lang w:val="pt-BR"/>
              </w:rPr>
              <w:t>Visualização da Tela de Acompanhamento</w:t>
            </w:r>
          </w:p>
        </w:tc>
        <w:tc>
          <w:tcPr>
            <w:tcW w:w="1985" w:type="dxa"/>
          </w:tcPr>
          <w:p w14:paraId="215368E6" w14:textId="77777777" w:rsidR="001D12AE" w:rsidRPr="00E60B6C" w:rsidRDefault="001D12AE" w:rsidP="001136F8">
            <w:pPr>
              <w:tabs>
                <w:tab w:val="left" w:pos="0"/>
              </w:tabs>
              <w:spacing w:before="60" w:after="60"/>
              <w:jc w:val="both"/>
            </w:pPr>
            <w:proofErr w:type="spellStart"/>
            <w:smartTag w:uri="schemas-houaiss/mini" w:element="verbetes">
              <w:r w:rsidRPr="00E60B6C">
                <w:t>Fluxo</w:t>
              </w:r>
            </w:smartTag>
            <w:proofErr w:type="spellEnd"/>
            <w:r w:rsidRPr="00E60B6C">
              <w:t xml:space="preserve"> </w:t>
            </w:r>
            <w:smartTag w:uri="schemas-houaiss/mini" w:element="verbetes">
              <w:r w:rsidRPr="00E60B6C">
                <w:t>Básico</w:t>
              </w:r>
            </w:smartTag>
          </w:p>
        </w:tc>
        <w:tc>
          <w:tcPr>
            <w:tcW w:w="1275" w:type="dxa"/>
          </w:tcPr>
          <w:p w14:paraId="17EC09D0" w14:textId="77777777" w:rsidR="001D12AE" w:rsidRPr="00E60B6C" w:rsidRDefault="001D12AE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  <w:tc>
          <w:tcPr>
            <w:tcW w:w="1452" w:type="dxa"/>
          </w:tcPr>
          <w:p w14:paraId="55412443" w14:textId="77777777" w:rsidR="001D12AE" w:rsidRPr="00E60B6C" w:rsidRDefault="001D12AE" w:rsidP="001136F8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14:paraId="3DDE7866" w14:textId="77777777" w:rsidR="00C61185" w:rsidRDefault="00C61185" w:rsidP="006E3370">
      <w:pPr>
        <w:pStyle w:val="EstiloinfoblueArialEsquerda095cm"/>
        <w:ind w:left="0"/>
      </w:pPr>
    </w:p>
    <w:sectPr w:rsidR="00C61185" w:rsidSect="00677004">
      <w:headerReference w:type="default" r:id="rId13"/>
      <w:footerReference w:type="default" r:id="rId14"/>
      <w:pgSz w:w="11907" w:h="16839" w:code="9"/>
      <w:pgMar w:top="1560" w:right="1440" w:bottom="1417" w:left="1440" w:header="567" w:footer="90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EE3A7" w14:textId="77777777" w:rsidR="00296CCF" w:rsidRDefault="00296CCF">
      <w:r>
        <w:separator/>
      </w:r>
    </w:p>
  </w:endnote>
  <w:endnote w:type="continuationSeparator" w:id="0">
    <w:p w14:paraId="5CB9D758" w14:textId="77777777" w:rsidR="00296CCF" w:rsidRDefault="00296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DE461" w14:textId="776CB4B3" w:rsidR="00C3581D" w:rsidRPr="00863FCD" w:rsidRDefault="00863FCD" w:rsidP="00863FCD">
    <w:pPr>
      <w:pStyle w:val="Rodap"/>
      <w:jc w:val="center"/>
    </w:pPr>
    <w:r>
      <w:t xml:space="preserve">                                                                       </w:t>
    </w:r>
    <w:r w:rsidR="00D71C58">
      <w:t>T</w:t>
    </w:r>
    <w:r w:rsidR="00341D78">
      <w:t>Q</w:t>
    </w:r>
    <w:r w:rsidR="00D71C58">
      <w:t>SW -</w:t>
    </w:r>
    <w:r>
      <w:t xml:space="preserve"> </w:t>
    </w:r>
    <w:r>
      <w:fldChar w:fldCharType="begin"/>
    </w:r>
    <w:r>
      <w:instrText xml:space="preserve"> DATE \@ "yyyy" </w:instrText>
    </w:r>
    <w:r>
      <w:fldChar w:fldCharType="separate"/>
    </w:r>
    <w:r w:rsidR="003F09B2">
      <w:rPr>
        <w:noProof/>
      </w:rPr>
      <w:t>2024</w:t>
    </w:r>
    <w:r>
      <w:fldChar w:fldCharType="end"/>
    </w:r>
    <w:r>
      <w:t xml:space="preserve">                                                                 </w:t>
    </w:r>
    <w:proofErr w:type="spellStart"/>
    <w:r>
      <w:t>Página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E27E8D">
      <w:rPr>
        <w:noProof/>
      </w:rPr>
      <w:t>10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F9336" w14:textId="77777777" w:rsidR="00296CCF" w:rsidRDefault="00296CCF">
      <w:r>
        <w:separator/>
      </w:r>
    </w:p>
  </w:footnote>
  <w:footnote w:type="continuationSeparator" w:id="0">
    <w:p w14:paraId="57DDC003" w14:textId="77777777" w:rsidR="00296CCF" w:rsidRDefault="00296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A9B18" w14:textId="6A7DEE84" w:rsidR="00D71C58" w:rsidRDefault="00D71C58">
    <w:pPr>
      <w:pStyle w:val="Cabealho"/>
    </w:pPr>
    <w:r>
      <w:tab/>
    </w:r>
    <w:r w:rsidR="00341D78">
      <w:rPr>
        <w:noProof/>
        <w:snapToGrid/>
      </w:rPr>
      <w:drawing>
        <wp:inline distT="0" distB="0" distL="0" distR="0" wp14:anchorId="7C343FF4" wp14:editId="4373CF24">
          <wp:extent cx="1691640" cy="723900"/>
          <wp:effectExtent l="0" t="0" r="381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164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48E958FD"/>
    <w:multiLevelType w:val="multilevel"/>
    <w:tmpl w:val="51B4BD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31514961">
    <w:abstractNumId w:val="0"/>
  </w:num>
  <w:num w:numId="2" w16cid:durableId="299965198">
    <w:abstractNumId w:val="0"/>
  </w:num>
  <w:num w:numId="3" w16cid:durableId="136953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CCF"/>
    <w:rsid w:val="0001312F"/>
    <w:rsid w:val="00013E72"/>
    <w:rsid w:val="00017F49"/>
    <w:rsid w:val="0002234A"/>
    <w:rsid w:val="00024FAC"/>
    <w:rsid w:val="00030C20"/>
    <w:rsid w:val="0003135D"/>
    <w:rsid w:val="0003597E"/>
    <w:rsid w:val="00035CB2"/>
    <w:rsid w:val="00040B8A"/>
    <w:rsid w:val="00046E28"/>
    <w:rsid w:val="00060DD6"/>
    <w:rsid w:val="0006660F"/>
    <w:rsid w:val="00075AA7"/>
    <w:rsid w:val="000762A1"/>
    <w:rsid w:val="00076500"/>
    <w:rsid w:val="0008012C"/>
    <w:rsid w:val="0008206C"/>
    <w:rsid w:val="000840E6"/>
    <w:rsid w:val="00084281"/>
    <w:rsid w:val="00084D17"/>
    <w:rsid w:val="000A7370"/>
    <w:rsid w:val="000B0EE8"/>
    <w:rsid w:val="000B167D"/>
    <w:rsid w:val="000B3AA7"/>
    <w:rsid w:val="000B3ED3"/>
    <w:rsid w:val="000B697D"/>
    <w:rsid w:val="000C2855"/>
    <w:rsid w:val="000C34FE"/>
    <w:rsid w:val="000C3DD5"/>
    <w:rsid w:val="000D3BD0"/>
    <w:rsid w:val="000E005E"/>
    <w:rsid w:val="000E21FE"/>
    <w:rsid w:val="000E3AC9"/>
    <w:rsid w:val="000F1282"/>
    <w:rsid w:val="000F171E"/>
    <w:rsid w:val="000F3269"/>
    <w:rsid w:val="000F46DC"/>
    <w:rsid w:val="000F729F"/>
    <w:rsid w:val="00112A21"/>
    <w:rsid w:val="001136F8"/>
    <w:rsid w:val="00114616"/>
    <w:rsid w:val="001167F1"/>
    <w:rsid w:val="0013090F"/>
    <w:rsid w:val="00133F44"/>
    <w:rsid w:val="00150F01"/>
    <w:rsid w:val="0016031E"/>
    <w:rsid w:val="001606CF"/>
    <w:rsid w:val="00163BB0"/>
    <w:rsid w:val="00167295"/>
    <w:rsid w:val="001726F3"/>
    <w:rsid w:val="00177EB4"/>
    <w:rsid w:val="00190BA1"/>
    <w:rsid w:val="00192D1B"/>
    <w:rsid w:val="001A2C86"/>
    <w:rsid w:val="001B1C0A"/>
    <w:rsid w:val="001B2408"/>
    <w:rsid w:val="001B60C6"/>
    <w:rsid w:val="001C5D6F"/>
    <w:rsid w:val="001C6CF5"/>
    <w:rsid w:val="001D12AE"/>
    <w:rsid w:val="001D6A0A"/>
    <w:rsid w:val="001E44DE"/>
    <w:rsid w:val="001E70C9"/>
    <w:rsid w:val="001F494C"/>
    <w:rsid w:val="001F73AC"/>
    <w:rsid w:val="001F7B67"/>
    <w:rsid w:val="0020046A"/>
    <w:rsid w:val="00205D1B"/>
    <w:rsid w:val="0021469D"/>
    <w:rsid w:val="002200C9"/>
    <w:rsid w:val="00222880"/>
    <w:rsid w:val="00223221"/>
    <w:rsid w:val="00223B3C"/>
    <w:rsid w:val="002401A0"/>
    <w:rsid w:val="00240C80"/>
    <w:rsid w:val="002420D1"/>
    <w:rsid w:val="002449AF"/>
    <w:rsid w:val="002518B2"/>
    <w:rsid w:val="0025675B"/>
    <w:rsid w:val="00256B37"/>
    <w:rsid w:val="00260EF7"/>
    <w:rsid w:val="00262C39"/>
    <w:rsid w:val="00262C74"/>
    <w:rsid w:val="00263DB2"/>
    <w:rsid w:val="0026672B"/>
    <w:rsid w:val="002669AE"/>
    <w:rsid w:val="0026771C"/>
    <w:rsid w:val="002677CD"/>
    <w:rsid w:val="002700BE"/>
    <w:rsid w:val="00270BA6"/>
    <w:rsid w:val="002819EF"/>
    <w:rsid w:val="0029346F"/>
    <w:rsid w:val="00296CCF"/>
    <w:rsid w:val="002A1834"/>
    <w:rsid w:val="002A3E6B"/>
    <w:rsid w:val="002A5630"/>
    <w:rsid w:val="002A5C53"/>
    <w:rsid w:val="002B45AA"/>
    <w:rsid w:val="002B7AE3"/>
    <w:rsid w:val="002D00E5"/>
    <w:rsid w:val="002D68D6"/>
    <w:rsid w:val="002E50F1"/>
    <w:rsid w:val="002F076F"/>
    <w:rsid w:val="002F5461"/>
    <w:rsid w:val="00300A69"/>
    <w:rsid w:val="00302B0F"/>
    <w:rsid w:val="0030307C"/>
    <w:rsid w:val="00310738"/>
    <w:rsid w:val="0031219B"/>
    <w:rsid w:val="00312CFA"/>
    <w:rsid w:val="00313B68"/>
    <w:rsid w:val="00317C91"/>
    <w:rsid w:val="00320269"/>
    <w:rsid w:val="00324766"/>
    <w:rsid w:val="003321C3"/>
    <w:rsid w:val="00337EA7"/>
    <w:rsid w:val="0034171D"/>
    <w:rsid w:val="00341D78"/>
    <w:rsid w:val="00345091"/>
    <w:rsid w:val="00347609"/>
    <w:rsid w:val="003520B8"/>
    <w:rsid w:val="00356107"/>
    <w:rsid w:val="00361382"/>
    <w:rsid w:val="00363BB8"/>
    <w:rsid w:val="00366438"/>
    <w:rsid w:val="003712BB"/>
    <w:rsid w:val="0037571E"/>
    <w:rsid w:val="00377625"/>
    <w:rsid w:val="00383234"/>
    <w:rsid w:val="00386805"/>
    <w:rsid w:val="00390F91"/>
    <w:rsid w:val="0039635A"/>
    <w:rsid w:val="003A2345"/>
    <w:rsid w:val="003A3F92"/>
    <w:rsid w:val="003A4C8A"/>
    <w:rsid w:val="003B2ADD"/>
    <w:rsid w:val="003B7E8F"/>
    <w:rsid w:val="003C3499"/>
    <w:rsid w:val="003C7671"/>
    <w:rsid w:val="003D51E0"/>
    <w:rsid w:val="003D5749"/>
    <w:rsid w:val="003D635B"/>
    <w:rsid w:val="003E0405"/>
    <w:rsid w:val="003E0FBF"/>
    <w:rsid w:val="003E2ABC"/>
    <w:rsid w:val="003E31E1"/>
    <w:rsid w:val="003E3FBB"/>
    <w:rsid w:val="003E78FD"/>
    <w:rsid w:val="003F075D"/>
    <w:rsid w:val="003F09B2"/>
    <w:rsid w:val="003F2E33"/>
    <w:rsid w:val="003F32DE"/>
    <w:rsid w:val="003F5FFD"/>
    <w:rsid w:val="00403E22"/>
    <w:rsid w:val="004073EE"/>
    <w:rsid w:val="00407CB6"/>
    <w:rsid w:val="00421C8E"/>
    <w:rsid w:val="00422786"/>
    <w:rsid w:val="00423136"/>
    <w:rsid w:val="00427302"/>
    <w:rsid w:val="00427335"/>
    <w:rsid w:val="00427C0D"/>
    <w:rsid w:val="00430D7B"/>
    <w:rsid w:val="004415DB"/>
    <w:rsid w:val="00441C85"/>
    <w:rsid w:val="00452A01"/>
    <w:rsid w:val="00456379"/>
    <w:rsid w:val="00460E76"/>
    <w:rsid w:val="00466E42"/>
    <w:rsid w:val="0047055F"/>
    <w:rsid w:val="00480563"/>
    <w:rsid w:val="00483110"/>
    <w:rsid w:val="00484D2A"/>
    <w:rsid w:val="0049242E"/>
    <w:rsid w:val="00496636"/>
    <w:rsid w:val="004A0A99"/>
    <w:rsid w:val="004A28B1"/>
    <w:rsid w:val="004A3010"/>
    <w:rsid w:val="004A4EAD"/>
    <w:rsid w:val="004B1984"/>
    <w:rsid w:val="004B745E"/>
    <w:rsid w:val="004C1667"/>
    <w:rsid w:val="004C3582"/>
    <w:rsid w:val="004D1FD5"/>
    <w:rsid w:val="004D4E45"/>
    <w:rsid w:val="004D632C"/>
    <w:rsid w:val="004D6B99"/>
    <w:rsid w:val="004D7326"/>
    <w:rsid w:val="004E3028"/>
    <w:rsid w:val="004F3CFF"/>
    <w:rsid w:val="00501FBB"/>
    <w:rsid w:val="00502CAB"/>
    <w:rsid w:val="00503685"/>
    <w:rsid w:val="00507872"/>
    <w:rsid w:val="00507A7C"/>
    <w:rsid w:val="0051076B"/>
    <w:rsid w:val="00512464"/>
    <w:rsid w:val="00515C0D"/>
    <w:rsid w:val="00517DAA"/>
    <w:rsid w:val="0052113E"/>
    <w:rsid w:val="005319F0"/>
    <w:rsid w:val="00531F46"/>
    <w:rsid w:val="005376A9"/>
    <w:rsid w:val="00544F55"/>
    <w:rsid w:val="00546C50"/>
    <w:rsid w:val="005524C6"/>
    <w:rsid w:val="00552BB3"/>
    <w:rsid w:val="00552D16"/>
    <w:rsid w:val="00553560"/>
    <w:rsid w:val="005546F0"/>
    <w:rsid w:val="0055484B"/>
    <w:rsid w:val="0056470B"/>
    <w:rsid w:val="00564E39"/>
    <w:rsid w:val="00566E56"/>
    <w:rsid w:val="00571B1F"/>
    <w:rsid w:val="0057275D"/>
    <w:rsid w:val="005733D6"/>
    <w:rsid w:val="0057572E"/>
    <w:rsid w:val="00583125"/>
    <w:rsid w:val="00583276"/>
    <w:rsid w:val="0058436A"/>
    <w:rsid w:val="00590C3C"/>
    <w:rsid w:val="005916E9"/>
    <w:rsid w:val="00591FBD"/>
    <w:rsid w:val="0059793A"/>
    <w:rsid w:val="005A0BF5"/>
    <w:rsid w:val="005A0EBF"/>
    <w:rsid w:val="005A33D5"/>
    <w:rsid w:val="005A4CC8"/>
    <w:rsid w:val="005A7C28"/>
    <w:rsid w:val="005B07F3"/>
    <w:rsid w:val="005B0CD7"/>
    <w:rsid w:val="005B2554"/>
    <w:rsid w:val="005B3DDC"/>
    <w:rsid w:val="005B5017"/>
    <w:rsid w:val="005B7539"/>
    <w:rsid w:val="005C04E1"/>
    <w:rsid w:val="005C2DC7"/>
    <w:rsid w:val="005C5E37"/>
    <w:rsid w:val="005D1DB4"/>
    <w:rsid w:val="005D6C9F"/>
    <w:rsid w:val="005E3D8F"/>
    <w:rsid w:val="005E4EEE"/>
    <w:rsid w:val="005E571F"/>
    <w:rsid w:val="005F592B"/>
    <w:rsid w:val="006027B2"/>
    <w:rsid w:val="00604D54"/>
    <w:rsid w:val="00606624"/>
    <w:rsid w:val="00611EA7"/>
    <w:rsid w:val="00613413"/>
    <w:rsid w:val="00613520"/>
    <w:rsid w:val="00617598"/>
    <w:rsid w:val="00620BCF"/>
    <w:rsid w:val="00624938"/>
    <w:rsid w:val="0062520D"/>
    <w:rsid w:val="0063171B"/>
    <w:rsid w:val="00634439"/>
    <w:rsid w:val="00637895"/>
    <w:rsid w:val="00641668"/>
    <w:rsid w:val="00643C49"/>
    <w:rsid w:val="00646D9D"/>
    <w:rsid w:val="00651127"/>
    <w:rsid w:val="006516CB"/>
    <w:rsid w:val="00654355"/>
    <w:rsid w:val="00672015"/>
    <w:rsid w:val="00672C8D"/>
    <w:rsid w:val="006767D8"/>
    <w:rsid w:val="00677004"/>
    <w:rsid w:val="006850FF"/>
    <w:rsid w:val="00686D6C"/>
    <w:rsid w:val="006919D7"/>
    <w:rsid w:val="006A530C"/>
    <w:rsid w:val="006A6045"/>
    <w:rsid w:val="006B1C5D"/>
    <w:rsid w:val="006B27E0"/>
    <w:rsid w:val="006C1336"/>
    <w:rsid w:val="006C31CF"/>
    <w:rsid w:val="006C3B27"/>
    <w:rsid w:val="006C4BE6"/>
    <w:rsid w:val="006C63AF"/>
    <w:rsid w:val="006D09F8"/>
    <w:rsid w:val="006D163B"/>
    <w:rsid w:val="006D16E8"/>
    <w:rsid w:val="006E1426"/>
    <w:rsid w:val="006E3370"/>
    <w:rsid w:val="006F17A3"/>
    <w:rsid w:val="0072146F"/>
    <w:rsid w:val="00722400"/>
    <w:rsid w:val="00725CD0"/>
    <w:rsid w:val="00726FE3"/>
    <w:rsid w:val="00727E77"/>
    <w:rsid w:val="007317C7"/>
    <w:rsid w:val="00733538"/>
    <w:rsid w:val="00746CA0"/>
    <w:rsid w:val="007557D9"/>
    <w:rsid w:val="007565E6"/>
    <w:rsid w:val="00756984"/>
    <w:rsid w:val="007630EB"/>
    <w:rsid w:val="00771D9E"/>
    <w:rsid w:val="0077530E"/>
    <w:rsid w:val="00776EA0"/>
    <w:rsid w:val="0077726F"/>
    <w:rsid w:val="00792FF3"/>
    <w:rsid w:val="007A5A72"/>
    <w:rsid w:val="007A5DDF"/>
    <w:rsid w:val="007B1ED1"/>
    <w:rsid w:val="007C35C8"/>
    <w:rsid w:val="007C3D27"/>
    <w:rsid w:val="007C634C"/>
    <w:rsid w:val="007D08EB"/>
    <w:rsid w:val="007D24FE"/>
    <w:rsid w:val="007E4830"/>
    <w:rsid w:val="007E615A"/>
    <w:rsid w:val="00804CF4"/>
    <w:rsid w:val="0080740E"/>
    <w:rsid w:val="00807515"/>
    <w:rsid w:val="008127F7"/>
    <w:rsid w:val="0081367A"/>
    <w:rsid w:val="0081713D"/>
    <w:rsid w:val="0082041C"/>
    <w:rsid w:val="008222F8"/>
    <w:rsid w:val="00836FCD"/>
    <w:rsid w:val="0084409C"/>
    <w:rsid w:val="00844F79"/>
    <w:rsid w:val="00847699"/>
    <w:rsid w:val="0085384D"/>
    <w:rsid w:val="00854E3D"/>
    <w:rsid w:val="00862855"/>
    <w:rsid w:val="00862D8D"/>
    <w:rsid w:val="00863FCD"/>
    <w:rsid w:val="00870B3C"/>
    <w:rsid w:val="00871D7F"/>
    <w:rsid w:val="00880FA0"/>
    <w:rsid w:val="008819DF"/>
    <w:rsid w:val="00881F90"/>
    <w:rsid w:val="00884BDB"/>
    <w:rsid w:val="00890987"/>
    <w:rsid w:val="008949D1"/>
    <w:rsid w:val="0089685C"/>
    <w:rsid w:val="008A5C79"/>
    <w:rsid w:val="008B1748"/>
    <w:rsid w:val="008B25AD"/>
    <w:rsid w:val="008B5263"/>
    <w:rsid w:val="008B6713"/>
    <w:rsid w:val="008B6FE9"/>
    <w:rsid w:val="008B7EED"/>
    <w:rsid w:val="008C0453"/>
    <w:rsid w:val="008C0F5E"/>
    <w:rsid w:val="008C3067"/>
    <w:rsid w:val="008C3DAC"/>
    <w:rsid w:val="008C5D42"/>
    <w:rsid w:val="008D02CD"/>
    <w:rsid w:val="008D2A31"/>
    <w:rsid w:val="008D4127"/>
    <w:rsid w:val="008D4F8F"/>
    <w:rsid w:val="008D76C5"/>
    <w:rsid w:val="008E1F38"/>
    <w:rsid w:val="008F2ECA"/>
    <w:rsid w:val="008F2F33"/>
    <w:rsid w:val="0090090F"/>
    <w:rsid w:val="009072FB"/>
    <w:rsid w:val="009123FF"/>
    <w:rsid w:val="009203FA"/>
    <w:rsid w:val="0092098F"/>
    <w:rsid w:val="0092099D"/>
    <w:rsid w:val="00921F4C"/>
    <w:rsid w:val="00922643"/>
    <w:rsid w:val="0092361E"/>
    <w:rsid w:val="00923E36"/>
    <w:rsid w:val="0092539F"/>
    <w:rsid w:val="00930523"/>
    <w:rsid w:val="009345F9"/>
    <w:rsid w:val="009347EE"/>
    <w:rsid w:val="00934F9A"/>
    <w:rsid w:val="0093507D"/>
    <w:rsid w:val="0093794A"/>
    <w:rsid w:val="00940C4D"/>
    <w:rsid w:val="00946C1C"/>
    <w:rsid w:val="00947BCB"/>
    <w:rsid w:val="00956344"/>
    <w:rsid w:val="00960A83"/>
    <w:rsid w:val="00961833"/>
    <w:rsid w:val="00983262"/>
    <w:rsid w:val="00986A3B"/>
    <w:rsid w:val="00992F58"/>
    <w:rsid w:val="00993658"/>
    <w:rsid w:val="0099636A"/>
    <w:rsid w:val="009A10AA"/>
    <w:rsid w:val="009B64C5"/>
    <w:rsid w:val="009C0899"/>
    <w:rsid w:val="009D118F"/>
    <w:rsid w:val="009D43CD"/>
    <w:rsid w:val="009D504C"/>
    <w:rsid w:val="009E0DCD"/>
    <w:rsid w:val="009F37E0"/>
    <w:rsid w:val="009F3C2A"/>
    <w:rsid w:val="009F5517"/>
    <w:rsid w:val="009F75E7"/>
    <w:rsid w:val="009F7F7D"/>
    <w:rsid w:val="00A030F6"/>
    <w:rsid w:val="00A03C0B"/>
    <w:rsid w:val="00A10A7B"/>
    <w:rsid w:val="00A121C1"/>
    <w:rsid w:val="00A13E63"/>
    <w:rsid w:val="00A17FD0"/>
    <w:rsid w:val="00A20E82"/>
    <w:rsid w:val="00A21A3F"/>
    <w:rsid w:val="00A24FAE"/>
    <w:rsid w:val="00A25AC1"/>
    <w:rsid w:val="00A338BD"/>
    <w:rsid w:val="00A418A4"/>
    <w:rsid w:val="00A42DA7"/>
    <w:rsid w:val="00A4445C"/>
    <w:rsid w:val="00A44506"/>
    <w:rsid w:val="00A56B54"/>
    <w:rsid w:val="00A57494"/>
    <w:rsid w:val="00A6124E"/>
    <w:rsid w:val="00A64725"/>
    <w:rsid w:val="00A66B7B"/>
    <w:rsid w:val="00A83AD0"/>
    <w:rsid w:val="00A9243F"/>
    <w:rsid w:val="00A97A15"/>
    <w:rsid w:val="00AA49B9"/>
    <w:rsid w:val="00AA55EE"/>
    <w:rsid w:val="00AA69FA"/>
    <w:rsid w:val="00AB0219"/>
    <w:rsid w:val="00AC2C13"/>
    <w:rsid w:val="00AC4139"/>
    <w:rsid w:val="00AD0B1C"/>
    <w:rsid w:val="00AD1E19"/>
    <w:rsid w:val="00AD2BF2"/>
    <w:rsid w:val="00AD46A9"/>
    <w:rsid w:val="00AD7479"/>
    <w:rsid w:val="00AE050A"/>
    <w:rsid w:val="00AE1920"/>
    <w:rsid w:val="00AE571A"/>
    <w:rsid w:val="00AF022B"/>
    <w:rsid w:val="00AF3C08"/>
    <w:rsid w:val="00AF4930"/>
    <w:rsid w:val="00AF5330"/>
    <w:rsid w:val="00B02945"/>
    <w:rsid w:val="00B03A74"/>
    <w:rsid w:val="00B23AFA"/>
    <w:rsid w:val="00B2484E"/>
    <w:rsid w:val="00B25ACB"/>
    <w:rsid w:val="00B33E9B"/>
    <w:rsid w:val="00B35E56"/>
    <w:rsid w:val="00B36312"/>
    <w:rsid w:val="00B37453"/>
    <w:rsid w:val="00B4580A"/>
    <w:rsid w:val="00B50FB8"/>
    <w:rsid w:val="00B511CB"/>
    <w:rsid w:val="00B531E4"/>
    <w:rsid w:val="00B62748"/>
    <w:rsid w:val="00B70921"/>
    <w:rsid w:val="00B71F11"/>
    <w:rsid w:val="00B8331A"/>
    <w:rsid w:val="00B92A25"/>
    <w:rsid w:val="00B932D7"/>
    <w:rsid w:val="00BA2C64"/>
    <w:rsid w:val="00BA3460"/>
    <w:rsid w:val="00BA4613"/>
    <w:rsid w:val="00BA66CC"/>
    <w:rsid w:val="00BB5E3C"/>
    <w:rsid w:val="00BC0EFC"/>
    <w:rsid w:val="00BC3E78"/>
    <w:rsid w:val="00BC592E"/>
    <w:rsid w:val="00BD0A40"/>
    <w:rsid w:val="00BD74B2"/>
    <w:rsid w:val="00BE1A74"/>
    <w:rsid w:val="00BF08B5"/>
    <w:rsid w:val="00BF1E73"/>
    <w:rsid w:val="00BF29EF"/>
    <w:rsid w:val="00BF5AE6"/>
    <w:rsid w:val="00BF6922"/>
    <w:rsid w:val="00C00487"/>
    <w:rsid w:val="00C01437"/>
    <w:rsid w:val="00C063DC"/>
    <w:rsid w:val="00C1201B"/>
    <w:rsid w:val="00C13C7F"/>
    <w:rsid w:val="00C17809"/>
    <w:rsid w:val="00C20271"/>
    <w:rsid w:val="00C250D8"/>
    <w:rsid w:val="00C333D8"/>
    <w:rsid w:val="00C3581D"/>
    <w:rsid w:val="00C37C66"/>
    <w:rsid w:val="00C4141B"/>
    <w:rsid w:val="00C54057"/>
    <w:rsid w:val="00C550F6"/>
    <w:rsid w:val="00C60396"/>
    <w:rsid w:val="00C61185"/>
    <w:rsid w:val="00C6470F"/>
    <w:rsid w:val="00C75900"/>
    <w:rsid w:val="00C7660D"/>
    <w:rsid w:val="00C840CB"/>
    <w:rsid w:val="00C8719A"/>
    <w:rsid w:val="00C87B0C"/>
    <w:rsid w:val="00C918E5"/>
    <w:rsid w:val="00C96887"/>
    <w:rsid w:val="00CA445D"/>
    <w:rsid w:val="00CB0CE3"/>
    <w:rsid w:val="00CB30BE"/>
    <w:rsid w:val="00CB5045"/>
    <w:rsid w:val="00CB66AC"/>
    <w:rsid w:val="00CB74B2"/>
    <w:rsid w:val="00CB756C"/>
    <w:rsid w:val="00CC764E"/>
    <w:rsid w:val="00CD1D9E"/>
    <w:rsid w:val="00CD4C28"/>
    <w:rsid w:val="00CD4D50"/>
    <w:rsid w:val="00CD57F2"/>
    <w:rsid w:val="00CD58ED"/>
    <w:rsid w:val="00CD7797"/>
    <w:rsid w:val="00CE6458"/>
    <w:rsid w:val="00CE68CD"/>
    <w:rsid w:val="00CE6E0E"/>
    <w:rsid w:val="00CF329F"/>
    <w:rsid w:val="00CF3BD1"/>
    <w:rsid w:val="00CF5D25"/>
    <w:rsid w:val="00CF783B"/>
    <w:rsid w:val="00D002C5"/>
    <w:rsid w:val="00D01EE0"/>
    <w:rsid w:val="00D02067"/>
    <w:rsid w:val="00D16271"/>
    <w:rsid w:val="00D237DF"/>
    <w:rsid w:val="00D24BC4"/>
    <w:rsid w:val="00D3114E"/>
    <w:rsid w:val="00D31D4C"/>
    <w:rsid w:val="00D3342C"/>
    <w:rsid w:val="00D37FE0"/>
    <w:rsid w:val="00D42158"/>
    <w:rsid w:val="00D427BC"/>
    <w:rsid w:val="00D4320C"/>
    <w:rsid w:val="00D456D7"/>
    <w:rsid w:val="00D57813"/>
    <w:rsid w:val="00D6017F"/>
    <w:rsid w:val="00D65ECF"/>
    <w:rsid w:val="00D71C58"/>
    <w:rsid w:val="00D7541C"/>
    <w:rsid w:val="00D828AE"/>
    <w:rsid w:val="00D8391B"/>
    <w:rsid w:val="00D83F9B"/>
    <w:rsid w:val="00D8609E"/>
    <w:rsid w:val="00D913C3"/>
    <w:rsid w:val="00DA2F7C"/>
    <w:rsid w:val="00DB3FDF"/>
    <w:rsid w:val="00DB5C5C"/>
    <w:rsid w:val="00DB757C"/>
    <w:rsid w:val="00DC25ED"/>
    <w:rsid w:val="00DC4F7B"/>
    <w:rsid w:val="00DC7E95"/>
    <w:rsid w:val="00DE5008"/>
    <w:rsid w:val="00DE60DA"/>
    <w:rsid w:val="00DF13F9"/>
    <w:rsid w:val="00DF33AF"/>
    <w:rsid w:val="00E003B1"/>
    <w:rsid w:val="00E008D2"/>
    <w:rsid w:val="00E0269B"/>
    <w:rsid w:val="00E12689"/>
    <w:rsid w:val="00E135A4"/>
    <w:rsid w:val="00E15ABA"/>
    <w:rsid w:val="00E2086A"/>
    <w:rsid w:val="00E221C2"/>
    <w:rsid w:val="00E262E1"/>
    <w:rsid w:val="00E2711E"/>
    <w:rsid w:val="00E27E8D"/>
    <w:rsid w:val="00E36DE2"/>
    <w:rsid w:val="00E401AC"/>
    <w:rsid w:val="00E41285"/>
    <w:rsid w:val="00E42F07"/>
    <w:rsid w:val="00E4338C"/>
    <w:rsid w:val="00E43F3E"/>
    <w:rsid w:val="00E470BB"/>
    <w:rsid w:val="00E505D5"/>
    <w:rsid w:val="00E50AF4"/>
    <w:rsid w:val="00E54BAD"/>
    <w:rsid w:val="00E60B6C"/>
    <w:rsid w:val="00E62971"/>
    <w:rsid w:val="00E64556"/>
    <w:rsid w:val="00E76DBE"/>
    <w:rsid w:val="00E7733F"/>
    <w:rsid w:val="00E83DD3"/>
    <w:rsid w:val="00E879DD"/>
    <w:rsid w:val="00E90C38"/>
    <w:rsid w:val="00E91D84"/>
    <w:rsid w:val="00E926B2"/>
    <w:rsid w:val="00EA371C"/>
    <w:rsid w:val="00EA4132"/>
    <w:rsid w:val="00EA5C76"/>
    <w:rsid w:val="00EA772D"/>
    <w:rsid w:val="00EB0F5F"/>
    <w:rsid w:val="00EB4603"/>
    <w:rsid w:val="00EB7560"/>
    <w:rsid w:val="00EC1BF7"/>
    <w:rsid w:val="00ED27B4"/>
    <w:rsid w:val="00EE095B"/>
    <w:rsid w:val="00EE2D19"/>
    <w:rsid w:val="00EE50B1"/>
    <w:rsid w:val="00EE55DB"/>
    <w:rsid w:val="00EE5C1E"/>
    <w:rsid w:val="00EE7AF2"/>
    <w:rsid w:val="00EF2A98"/>
    <w:rsid w:val="00F03AE0"/>
    <w:rsid w:val="00F10C9F"/>
    <w:rsid w:val="00F125C7"/>
    <w:rsid w:val="00F22E57"/>
    <w:rsid w:val="00F25D24"/>
    <w:rsid w:val="00F33261"/>
    <w:rsid w:val="00F33E24"/>
    <w:rsid w:val="00F36D02"/>
    <w:rsid w:val="00F476D7"/>
    <w:rsid w:val="00F51C9A"/>
    <w:rsid w:val="00F52908"/>
    <w:rsid w:val="00F53BAD"/>
    <w:rsid w:val="00F63DB9"/>
    <w:rsid w:val="00F734A9"/>
    <w:rsid w:val="00F81B30"/>
    <w:rsid w:val="00F84C84"/>
    <w:rsid w:val="00F8614C"/>
    <w:rsid w:val="00F90DB5"/>
    <w:rsid w:val="00F911DB"/>
    <w:rsid w:val="00F95D1F"/>
    <w:rsid w:val="00FA4034"/>
    <w:rsid w:val="00FA4812"/>
    <w:rsid w:val="00FA5C6A"/>
    <w:rsid w:val="00FA6BD1"/>
    <w:rsid w:val="00FB114A"/>
    <w:rsid w:val="00FD0B5F"/>
    <w:rsid w:val="00FD20BA"/>
    <w:rsid w:val="00FD24E5"/>
    <w:rsid w:val="00FD5911"/>
    <w:rsid w:val="00FD6AC0"/>
    <w:rsid w:val="00FE0575"/>
    <w:rsid w:val="00FE15CF"/>
    <w:rsid w:val="00FE1714"/>
    <w:rsid w:val="00FE2C26"/>
    <w:rsid w:val="00FE3E91"/>
    <w:rsid w:val="00FE4297"/>
    <w:rsid w:val="00FE5C52"/>
    <w:rsid w:val="00FF28FB"/>
    <w:rsid w:val="00FF36E6"/>
    <w:rsid w:val="00FF3C53"/>
    <w:rsid w:val="00FF66CD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schemas-houaiss/acao" w:name="dm"/>
  <w:smartTagType w:namespaceuri="schemas-houaiss/mini" w:name="verbetes"/>
  <w:shapeDefaults>
    <o:shapedefaults v:ext="edit" spidmax="16385"/>
    <o:shapelayout v:ext="edit">
      <o:idmap v:ext="edit" data="1"/>
    </o:shapelayout>
  </w:shapeDefaults>
  <w:decimalSymbol w:val=","/>
  <w:listSeparator w:val=";"/>
  <w14:docId w14:val="7CA72D8F"/>
  <w15:chartTrackingRefBased/>
  <w15:docId w15:val="{E2033382-C6C7-4958-9E8A-53883D5E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styleId="Recuodecorpodetexto">
    <w:name w:val="Body Text Indent"/>
    <w:basedOn w:val="Normal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583276"/>
    <w:pPr>
      <w:tabs>
        <w:tab w:val="left" w:pos="540"/>
        <w:tab w:val="left" w:pos="1260"/>
      </w:tabs>
      <w:spacing w:after="120"/>
      <w:ind w:left="709"/>
    </w:pPr>
    <w:rPr>
      <w:iCs/>
      <w:spacing w:val="-2"/>
      <w:lang w:val="pt-BR"/>
    </w:rPr>
  </w:style>
  <w:style w:type="character" w:styleId="Hyperlink">
    <w:name w:val="Hyperlink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rPr>
      <w:rFonts w:ascii="Courier New" w:hAnsi="Courier New"/>
      <w:noProof/>
      <w:color w:val="808080"/>
    </w:rPr>
  </w:style>
  <w:style w:type="character" w:customStyle="1" w:styleId="tw4winInternal">
    <w:name w:val="tw4winInternal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customStyle="1" w:styleId="EstiloinfoblueArialEsquerda095cm">
    <w:name w:val="Estilo infoblue + Arial Esquerda:  095 cm"/>
    <w:basedOn w:val="infoblue0"/>
    <w:autoRedefine/>
    <w:rsid w:val="00CF5D25"/>
    <w:pPr>
      <w:autoSpaceDE/>
      <w:autoSpaceDN/>
      <w:spacing w:before="0" w:after="120" w:line="240" w:lineRule="atLeast"/>
      <w:ind w:left="540"/>
      <w:jc w:val="both"/>
    </w:pPr>
    <w:rPr>
      <w:iCs/>
      <w:snapToGrid/>
      <w:spacing w:val="-6"/>
      <w:lang w:val="pt-BR" w:eastAsia="pt-BR"/>
    </w:rPr>
  </w:style>
  <w:style w:type="table" w:styleId="Tabelacomgrade">
    <w:name w:val="Table Grid"/>
    <w:basedOn w:val="Tabelanormal"/>
    <w:rsid w:val="009D118F"/>
    <w:pPr>
      <w:spacing w:before="60" w:after="60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7D24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D24FE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rsid w:val="00AA69FA"/>
    <w:rPr>
      <w:snapToGrid w:val="0"/>
      <w:lang w:val="en-US" w:eastAsia="en-US"/>
    </w:rPr>
  </w:style>
  <w:style w:type="character" w:customStyle="1" w:styleId="RodapChar">
    <w:name w:val="Rodapé Char"/>
    <w:link w:val="Rodap"/>
    <w:uiPriority w:val="99"/>
    <w:rsid w:val="00863FCD"/>
    <w:rPr>
      <w:snapToGrid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rof%20Leonardo%20Pol%20(61)%209984-3520\UniCEUB%202&#186;%202018\Ci&#234;ncias%20da%20Computa&#231;&#227;o\Qualidade%20e%20Teste%20de%20Software\PAI%20Teoria%20e%20Laborat&#243;rio\laborat&#243;rio\Modelo%20de%20Templates\Template%201&#170;Avalia&#231;&#227;o\2&#186;2018\Especificacao%20Caso%20Us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0D7D2CA8-AF9F-43E0-B9D7-FDF4C059A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Especificacao Caso Uso</Template>
  <TotalTime>18</TotalTime>
  <Pages>10</Pages>
  <Words>1147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de Caso de Uso</vt:lpstr>
    </vt:vector>
  </TitlesOfParts>
  <Company>&lt;Nome da Empresa&gt;</Company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</dc:title>
  <dc:subject>&lt;Nome do Projeto&gt;</dc:subject>
  <dc:creator>leonardo.pol</dc:creator>
  <cp:keywords/>
  <cp:lastModifiedBy>Leonardo Pol Suarez</cp:lastModifiedBy>
  <cp:revision>10</cp:revision>
  <cp:lastPrinted>2001-03-15T17:26:00Z</cp:lastPrinted>
  <dcterms:created xsi:type="dcterms:W3CDTF">2018-08-09T20:09:00Z</dcterms:created>
  <dcterms:modified xsi:type="dcterms:W3CDTF">2024-04-18T18:09:00Z</dcterms:modified>
</cp:coreProperties>
</file>